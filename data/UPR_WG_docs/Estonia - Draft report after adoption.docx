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0F57C" w14:textId="53BD6BF5" w:rsidR="00BA6981" w:rsidRPr="00913A04" w:rsidRDefault="00913A04" w:rsidP="00B22D37">
      <w:pPr>
        <w:pStyle w:val="SingleTxtG"/>
        <w:tabs>
          <w:tab w:val="left" w:pos="2552"/>
        </w:tabs>
        <w:ind w:left="1695"/>
        <w:rPr>
          <w:b/>
          <w:bCs/>
        </w:rPr>
      </w:pPr>
      <w:r w:rsidRPr="00913A04">
        <w:t>6.1</w:t>
      </w:r>
      <w:r w:rsidRPr="00913A04">
        <w:tab/>
      </w:r>
      <w:r w:rsidR="00BA6981" w:rsidRPr="00913A04">
        <w:rPr>
          <w:b/>
          <w:bCs/>
        </w:rPr>
        <w:t>Ratify the International Convention on the Protection of the Rights of All Migrant Workers and Members of Their Families (ICRMW) (Algeria)</w:t>
      </w:r>
      <w:r w:rsidR="008A6C9D">
        <w:rPr>
          <w:b/>
          <w:bCs/>
        </w:rPr>
        <w:t>;</w:t>
      </w:r>
      <w:r w:rsidR="00BA6981" w:rsidRPr="00913A04">
        <w:rPr>
          <w:b/>
          <w:bCs/>
        </w:rPr>
        <w:t xml:space="preserve"> (Gambia)</w:t>
      </w:r>
      <w:r w:rsidR="008A6C9D">
        <w:rPr>
          <w:b/>
          <w:bCs/>
        </w:rPr>
        <w:t>;</w:t>
      </w:r>
      <w:r w:rsidR="00BA6981" w:rsidRPr="00913A04">
        <w:rPr>
          <w:b/>
          <w:bCs/>
        </w:rPr>
        <w:t xml:space="preserve"> (Nigeria)</w:t>
      </w:r>
      <w:r w:rsidR="008A6C9D">
        <w:rPr>
          <w:b/>
          <w:bCs/>
        </w:rPr>
        <w:t>;</w:t>
      </w:r>
      <w:r w:rsidR="00BA6981" w:rsidRPr="00913A04">
        <w:rPr>
          <w:b/>
          <w:bCs/>
        </w:rPr>
        <w:t xml:space="preserve"> (Togo</w:t>
      </w:r>
      <w:r w:rsidR="001C7D4A">
        <w:rPr>
          <w:b/>
          <w:bCs/>
        </w:rPr>
        <w:t>);</w:t>
      </w:r>
    </w:p>
    <w:p w14:paraId="07E6835F" w14:textId="0931BA1C" w:rsidR="00BA6981" w:rsidRPr="00913A04" w:rsidRDefault="00913A04" w:rsidP="00913A04">
      <w:pPr>
        <w:pStyle w:val="SingleTxtG"/>
        <w:tabs>
          <w:tab w:val="left" w:pos="2552"/>
        </w:tabs>
        <w:ind w:left="1701" w:hanging="6"/>
        <w:rPr>
          <w:b/>
          <w:bCs/>
        </w:rPr>
      </w:pPr>
      <w:r w:rsidRPr="00913A04">
        <w:t>6.2</w:t>
      </w:r>
      <w:r w:rsidRPr="00913A04">
        <w:tab/>
      </w:r>
      <w:r w:rsidR="00BA6981" w:rsidRPr="00913A04">
        <w:rPr>
          <w:b/>
          <w:bCs/>
        </w:rPr>
        <w:t>Sign and ratify the International Convention on the Protection of the Rights of All Migrant Workers and Members of Their Families (ICRMW) (Azerbaijan)</w:t>
      </w:r>
      <w:r w:rsidR="008A6C9D">
        <w:rPr>
          <w:b/>
          <w:bCs/>
        </w:rPr>
        <w:t>;</w:t>
      </w:r>
      <w:r w:rsidR="00BA6981" w:rsidRPr="00913A04">
        <w:rPr>
          <w:b/>
          <w:bCs/>
        </w:rPr>
        <w:t xml:space="preserve"> (Egypt)</w:t>
      </w:r>
      <w:r w:rsidR="008A6C9D">
        <w:rPr>
          <w:b/>
          <w:bCs/>
        </w:rPr>
        <w:t>;</w:t>
      </w:r>
      <w:r w:rsidR="00BA6981" w:rsidRPr="00913A04">
        <w:rPr>
          <w:b/>
          <w:bCs/>
        </w:rPr>
        <w:t xml:space="preserve"> (Türkiye);</w:t>
      </w:r>
    </w:p>
    <w:p w14:paraId="314A8783" w14:textId="71F61933" w:rsidR="00BA6981" w:rsidRPr="00913A04" w:rsidRDefault="00913A04" w:rsidP="00913A04">
      <w:pPr>
        <w:pStyle w:val="SingleTxtG"/>
        <w:tabs>
          <w:tab w:val="left" w:pos="2552"/>
        </w:tabs>
        <w:ind w:left="1701" w:hanging="6"/>
        <w:rPr>
          <w:b/>
          <w:bCs/>
        </w:rPr>
      </w:pPr>
      <w:r w:rsidRPr="00913A04">
        <w:t>6.3</w:t>
      </w:r>
      <w:r w:rsidRPr="00913A04">
        <w:tab/>
      </w:r>
      <w:r w:rsidR="00BA6981" w:rsidRPr="00913A04">
        <w:rPr>
          <w:b/>
          <w:bCs/>
        </w:rPr>
        <w:t>Take necessary measures to ratify the International Convention on the Protection of the Rights of All Migrant Workers and Members of Their Families (ICRMW) (Bangladesh</w:t>
      </w:r>
      <w:r w:rsidR="001C7D4A">
        <w:rPr>
          <w:b/>
          <w:bCs/>
        </w:rPr>
        <w:t>);</w:t>
      </w:r>
    </w:p>
    <w:p w14:paraId="133D88AE" w14:textId="0957376D" w:rsidR="00BA6981" w:rsidRPr="00913A04" w:rsidRDefault="00913A04" w:rsidP="00913A04">
      <w:pPr>
        <w:pStyle w:val="SingleTxtG"/>
        <w:tabs>
          <w:tab w:val="left" w:pos="2552"/>
        </w:tabs>
        <w:ind w:left="1701" w:hanging="6"/>
        <w:rPr>
          <w:b/>
          <w:bCs/>
        </w:rPr>
      </w:pPr>
      <w:r w:rsidRPr="00913A04">
        <w:t>6.4</w:t>
      </w:r>
      <w:r w:rsidRPr="00913A04">
        <w:tab/>
      </w:r>
      <w:r w:rsidR="00BA6981" w:rsidRPr="00913A04">
        <w:rPr>
          <w:b/>
          <w:bCs/>
        </w:rPr>
        <w:t>Accede to the International Convention on the Protection of the Rights of All Migrant Workers and Members of Their Families (ICRMW) (Libya</w:t>
      </w:r>
      <w:r w:rsidR="001C7D4A">
        <w:rPr>
          <w:b/>
          <w:bCs/>
        </w:rPr>
        <w:t>);</w:t>
      </w:r>
      <w:r w:rsidR="000F5A5B">
        <w:rPr>
          <w:b/>
          <w:bCs/>
        </w:rPr>
        <w:t xml:space="preserve"> </w:t>
      </w:r>
      <w:r w:rsidR="00BA6981" w:rsidRPr="00913A04">
        <w:rPr>
          <w:b/>
          <w:bCs/>
        </w:rPr>
        <w:t>Consider acceding to the International Convention on the Protection of the Rights of All Migrant Workers and Members of Their Families (ICRMW) (Sri Lanka);</w:t>
      </w:r>
    </w:p>
    <w:p w14:paraId="3AB137C1" w14:textId="03F92D9B" w:rsidR="00BA6981" w:rsidRPr="00913A04" w:rsidRDefault="00913A04" w:rsidP="00913A04">
      <w:pPr>
        <w:pStyle w:val="SingleTxtG"/>
        <w:tabs>
          <w:tab w:val="left" w:pos="2552"/>
        </w:tabs>
        <w:ind w:left="1701" w:hanging="6"/>
        <w:rPr>
          <w:b/>
          <w:bCs/>
        </w:rPr>
      </w:pPr>
      <w:r w:rsidRPr="00913A04">
        <w:t>6.5</w:t>
      </w:r>
      <w:r w:rsidRPr="00913A04">
        <w:tab/>
      </w:r>
      <w:r w:rsidR="00BA6981" w:rsidRPr="00913A04">
        <w:rPr>
          <w:b/>
          <w:bCs/>
        </w:rPr>
        <w:t>Ratify the Optional Protocol to the International Covenant on Economic, Social and Cultural Rights (France</w:t>
      </w:r>
      <w:r w:rsidR="001C7D4A">
        <w:rPr>
          <w:b/>
          <w:bCs/>
        </w:rPr>
        <w:t>);</w:t>
      </w:r>
    </w:p>
    <w:p w14:paraId="3BB4B7F6" w14:textId="16242702" w:rsidR="00BA6981" w:rsidRPr="00913A04" w:rsidRDefault="00913A04" w:rsidP="00913A04">
      <w:pPr>
        <w:pStyle w:val="SingleTxtG"/>
        <w:tabs>
          <w:tab w:val="left" w:pos="2552"/>
        </w:tabs>
        <w:ind w:left="1701" w:hanging="6"/>
        <w:rPr>
          <w:b/>
          <w:bCs/>
        </w:rPr>
      </w:pPr>
      <w:r w:rsidRPr="00913A04">
        <w:t>6.6</w:t>
      </w:r>
      <w:r w:rsidRPr="00913A04">
        <w:tab/>
      </w:r>
      <w:r w:rsidR="00BA6981" w:rsidRPr="00913A04">
        <w:rPr>
          <w:b/>
          <w:bCs/>
        </w:rPr>
        <w:t>Ratify the UNESCO Convention against Discrimination in Education 1960 (Algeria</w:t>
      </w:r>
      <w:r w:rsidR="001C7D4A">
        <w:rPr>
          <w:b/>
          <w:bCs/>
        </w:rPr>
        <w:t>);</w:t>
      </w:r>
    </w:p>
    <w:p w14:paraId="1F0231D5" w14:textId="38EDCED2" w:rsidR="00BA6981" w:rsidRPr="00913A04" w:rsidRDefault="00913A04" w:rsidP="00913A04">
      <w:pPr>
        <w:pStyle w:val="SingleTxtG"/>
        <w:tabs>
          <w:tab w:val="left" w:pos="2552"/>
        </w:tabs>
        <w:ind w:left="1701" w:hanging="6"/>
        <w:rPr>
          <w:b/>
          <w:bCs/>
        </w:rPr>
      </w:pPr>
      <w:r w:rsidRPr="00913A04">
        <w:t>6.7</w:t>
      </w:r>
      <w:r w:rsidRPr="00913A04">
        <w:tab/>
      </w:r>
      <w:r w:rsidR="00BA6981" w:rsidRPr="00913A04">
        <w:rPr>
          <w:b/>
          <w:bCs/>
        </w:rPr>
        <w:t>Ratify the Domestic Workers Convention, 2011 (No. 189) of the International Labour Organization (Dominican Republic</w:t>
      </w:r>
      <w:r w:rsidR="001C7D4A">
        <w:rPr>
          <w:b/>
          <w:bCs/>
        </w:rPr>
        <w:t>);</w:t>
      </w:r>
    </w:p>
    <w:p w14:paraId="323E8D93" w14:textId="66C89AF6" w:rsidR="00BA6981" w:rsidRPr="00913A04" w:rsidRDefault="00913A04" w:rsidP="00913A04">
      <w:pPr>
        <w:pStyle w:val="SingleTxtG"/>
        <w:tabs>
          <w:tab w:val="left" w:pos="2552"/>
        </w:tabs>
        <w:ind w:left="1701" w:hanging="6"/>
        <w:rPr>
          <w:b/>
          <w:bCs/>
        </w:rPr>
      </w:pPr>
      <w:r w:rsidRPr="00913A04">
        <w:t>6.8</w:t>
      </w:r>
      <w:r w:rsidRPr="00913A04">
        <w:tab/>
      </w:r>
      <w:r w:rsidR="00BA6981" w:rsidRPr="00913A04">
        <w:rPr>
          <w:b/>
          <w:bCs/>
        </w:rPr>
        <w:t>Consider the ratification of the Violence and Harassment Convention, 2019 (No. 190) of ILO (Republic of Moldova</w:t>
      </w:r>
      <w:r w:rsidR="001C7D4A">
        <w:rPr>
          <w:b/>
          <w:bCs/>
        </w:rPr>
        <w:t>);</w:t>
      </w:r>
    </w:p>
    <w:p w14:paraId="24CA0809" w14:textId="46C0A00B" w:rsidR="00BA6981" w:rsidRPr="00913A04" w:rsidRDefault="00913A04" w:rsidP="00913A04">
      <w:pPr>
        <w:pStyle w:val="SingleTxtG"/>
        <w:tabs>
          <w:tab w:val="left" w:pos="2552"/>
        </w:tabs>
        <w:ind w:left="1701" w:hanging="6"/>
        <w:rPr>
          <w:b/>
          <w:bCs/>
        </w:rPr>
      </w:pPr>
      <w:r w:rsidRPr="00913A04">
        <w:t>6.9</w:t>
      </w:r>
      <w:r w:rsidRPr="00913A04">
        <w:tab/>
      </w:r>
      <w:r w:rsidR="00BA6981" w:rsidRPr="00913A04">
        <w:rPr>
          <w:b/>
          <w:bCs/>
        </w:rPr>
        <w:t>Ratify ILO conventions No. 155 and No. 187 and take steps to improve occupational safety and health (Norway</w:t>
      </w:r>
      <w:r w:rsidR="001C7D4A">
        <w:rPr>
          <w:b/>
          <w:bCs/>
        </w:rPr>
        <w:t>);</w:t>
      </w:r>
    </w:p>
    <w:p w14:paraId="75A30D9E" w14:textId="2010FCD8" w:rsidR="00BA6981" w:rsidRPr="00913A04" w:rsidRDefault="00913A04" w:rsidP="00913A04">
      <w:pPr>
        <w:pStyle w:val="SingleTxtG"/>
        <w:tabs>
          <w:tab w:val="left" w:pos="2552"/>
        </w:tabs>
        <w:ind w:left="1701" w:hanging="6"/>
        <w:rPr>
          <w:b/>
          <w:bCs/>
        </w:rPr>
      </w:pPr>
      <w:r w:rsidRPr="00913A04">
        <w:t>6.10</w:t>
      </w:r>
      <w:r w:rsidRPr="00913A04">
        <w:tab/>
      </w:r>
      <w:r w:rsidR="00BA6981" w:rsidRPr="00913A04">
        <w:rPr>
          <w:b/>
          <w:bCs/>
        </w:rPr>
        <w:t>Ratify the 1954 Convention relating to the Status of Stateless Persons (Algeria</w:t>
      </w:r>
      <w:r w:rsidR="001C7D4A">
        <w:rPr>
          <w:b/>
          <w:bCs/>
        </w:rPr>
        <w:t>);</w:t>
      </w:r>
    </w:p>
    <w:p w14:paraId="0B4E6A20" w14:textId="739E6EE3" w:rsidR="00BA6981" w:rsidRPr="00913A04" w:rsidRDefault="00913A04" w:rsidP="00913A04">
      <w:pPr>
        <w:pStyle w:val="SingleTxtG"/>
        <w:tabs>
          <w:tab w:val="left" w:pos="2552"/>
        </w:tabs>
        <w:ind w:left="1701" w:hanging="6"/>
        <w:rPr>
          <w:b/>
          <w:bCs/>
        </w:rPr>
      </w:pPr>
      <w:r w:rsidRPr="00913A04">
        <w:t>6.11</w:t>
      </w:r>
      <w:r w:rsidRPr="00913A04">
        <w:tab/>
      </w:r>
      <w:r w:rsidR="00BA6981" w:rsidRPr="00913A04">
        <w:rPr>
          <w:b/>
          <w:bCs/>
        </w:rPr>
        <w:t>Consider ratification of the 1954 Convention relating to the Status of Stateless Persons (Georgia</w:t>
      </w:r>
      <w:r w:rsidR="001C7D4A">
        <w:rPr>
          <w:b/>
          <w:bCs/>
        </w:rPr>
        <w:t>);</w:t>
      </w:r>
    </w:p>
    <w:p w14:paraId="5A4A0DB0" w14:textId="1D08BF45" w:rsidR="00BA6981" w:rsidRPr="00913A04" w:rsidRDefault="00913A04" w:rsidP="00913A04">
      <w:pPr>
        <w:pStyle w:val="SingleTxtG"/>
        <w:tabs>
          <w:tab w:val="left" w:pos="2552"/>
        </w:tabs>
        <w:ind w:left="1701" w:hanging="6"/>
        <w:rPr>
          <w:b/>
          <w:bCs/>
        </w:rPr>
      </w:pPr>
      <w:r w:rsidRPr="00913A04">
        <w:t>6.12</w:t>
      </w:r>
      <w:r w:rsidRPr="00913A04">
        <w:tab/>
      </w:r>
      <w:r w:rsidR="00BA6981" w:rsidRPr="00913A04">
        <w:rPr>
          <w:b/>
          <w:bCs/>
        </w:rPr>
        <w:t>Consider ratification of the 1961 Convention on the Reduction of Statelessness (Georgia</w:t>
      </w:r>
      <w:r w:rsidR="001C7D4A">
        <w:rPr>
          <w:b/>
          <w:bCs/>
        </w:rPr>
        <w:t>);</w:t>
      </w:r>
    </w:p>
    <w:p w14:paraId="65FBFE63" w14:textId="48BD30DF" w:rsidR="00BA6981" w:rsidRPr="00913A04" w:rsidRDefault="00913A04" w:rsidP="00913A04">
      <w:pPr>
        <w:pStyle w:val="SingleTxtG"/>
        <w:tabs>
          <w:tab w:val="left" w:pos="2552"/>
        </w:tabs>
        <w:ind w:left="1701" w:hanging="6"/>
        <w:rPr>
          <w:b/>
          <w:bCs/>
        </w:rPr>
      </w:pPr>
      <w:r w:rsidRPr="00913A04">
        <w:t>6.13</w:t>
      </w:r>
      <w:r w:rsidRPr="00913A04">
        <w:tab/>
      </w:r>
      <w:r w:rsidR="00BA6981" w:rsidRPr="00913A04">
        <w:rPr>
          <w:b/>
          <w:bCs/>
        </w:rPr>
        <w:t>Strengthen human rights protection of stateless persons through becoming a party to the 1954 Convention relating to the Status of Stateless Persons and the 1961 Convention on the Reduction of Statelessness (Australia</w:t>
      </w:r>
      <w:r w:rsidR="001C7D4A">
        <w:rPr>
          <w:b/>
          <w:bCs/>
        </w:rPr>
        <w:t>);</w:t>
      </w:r>
      <w:r w:rsidR="000F5A5B">
        <w:rPr>
          <w:b/>
          <w:bCs/>
        </w:rPr>
        <w:t xml:space="preserve"> </w:t>
      </w:r>
      <w:r w:rsidR="00BA6981" w:rsidRPr="00913A04">
        <w:rPr>
          <w:b/>
          <w:bCs/>
        </w:rPr>
        <w:t>Ratify the 1954 Convention relating to the Status of Stateless Persons and the 1961 Convention on the Reduction of Statelessness, in order to strengthen its national framework in this regard and contribute further to the global efforts against statelessness (Togo</w:t>
      </w:r>
      <w:r w:rsidR="001C7D4A">
        <w:rPr>
          <w:b/>
          <w:bCs/>
        </w:rPr>
        <w:t>);</w:t>
      </w:r>
    </w:p>
    <w:p w14:paraId="34FE332C" w14:textId="1B8E9A2B" w:rsidR="00BA6981" w:rsidRPr="00913A04" w:rsidRDefault="00913A04" w:rsidP="00913A04">
      <w:pPr>
        <w:pStyle w:val="SingleTxtG"/>
        <w:tabs>
          <w:tab w:val="left" w:pos="2552"/>
        </w:tabs>
        <w:ind w:left="1701" w:hanging="6"/>
        <w:rPr>
          <w:b/>
          <w:bCs/>
        </w:rPr>
      </w:pPr>
      <w:r w:rsidRPr="00913A04">
        <w:t>6.14</w:t>
      </w:r>
      <w:r w:rsidRPr="00913A04">
        <w:tab/>
      </w:r>
      <w:r w:rsidR="00BA6981" w:rsidRPr="00913A04">
        <w:rPr>
          <w:b/>
          <w:bCs/>
        </w:rPr>
        <w:t>Deepen collaboration with the United Nations human rights mechanisms (Tajikistan</w:t>
      </w:r>
      <w:r w:rsidR="001C7D4A">
        <w:rPr>
          <w:b/>
          <w:bCs/>
        </w:rPr>
        <w:t>);</w:t>
      </w:r>
    </w:p>
    <w:p w14:paraId="2975FA5C" w14:textId="2A5F0D51" w:rsidR="00BA6981" w:rsidRPr="00913A04" w:rsidRDefault="00913A04" w:rsidP="00913A04">
      <w:pPr>
        <w:pStyle w:val="SingleTxtG"/>
        <w:tabs>
          <w:tab w:val="left" w:pos="2552"/>
        </w:tabs>
        <w:ind w:left="1701" w:hanging="6"/>
        <w:rPr>
          <w:b/>
          <w:bCs/>
        </w:rPr>
      </w:pPr>
      <w:r w:rsidRPr="00913A04">
        <w:t>6.15</w:t>
      </w:r>
      <w:r w:rsidRPr="00913A04">
        <w:tab/>
      </w:r>
      <w:r w:rsidR="00BA6981" w:rsidRPr="00913A04">
        <w:rPr>
          <w:b/>
          <w:bCs/>
        </w:rPr>
        <w:t>Ensure adequate financial, technical and human resources for the effective implementation of national plans in the areas of development, human rights and welfare (Cabo Verde</w:t>
      </w:r>
      <w:r w:rsidR="001C7D4A">
        <w:rPr>
          <w:b/>
          <w:bCs/>
        </w:rPr>
        <w:t>);</w:t>
      </w:r>
    </w:p>
    <w:p w14:paraId="11A2C5A0" w14:textId="62C13D71" w:rsidR="00BA6981" w:rsidRPr="00913A04" w:rsidRDefault="00913A04" w:rsidP="00913A04">
      <w:pPr>
        <w:pStyle w:val="SingleTxtG"/>
        <w:tabs>
          <w:tab w:val="left" w:pos="2552"/>
        </w:tabs>
        <w:ind w:left="1701" w:hanging="6"/>
        <w:rPr>
          <w:b/>
          <w:bCs/>
        </w:rPr>
      </w:pPr>
      <w:r w:rsidRPr="00913A04">
        <w:t>6.16</w:t>
      </w:r>
      <w:r w:rsidRPr="00913A04">
        <w:tab/>
      </w:r>
      <w:r w:rsidR="00BA6981" w:rsidRPr="00913A04">
        <w:rPr>
          <w:b/>
          <w:bCs/>
        </w:rPr>
        <w:t>Create a permanent mechanism for monitoring international recommendations (Dominican Republic</w:t>
      </w:r>
      <w:r w:rsidR="001C7D4A">
        <w:rPr>
          <w:b/>
          <w:bCs/>
        </w:rPr>
        <w:t>);</w:t>
      </w:r>
    </w:p>
    <w:p w14:paraId="2C8433D0" w14:textId="10CB4FCE" w:rsidR="00BA6981" w:rsidRPr="00913A04" w:rsidRDefault="00913A04" w:rsidP="00913A04">
      <w:pPr>
        <w:pStyle w:val="SingleTxtG"/>
        <w:tabs>
          <w:tab w:val="left" w:pos="2552"/>
        </w:tabs>
        <w:ind w:left="1701" w:hanging="6"/>
        <w:rPr>
          <w:b/>
          <w:bCs/>
        </w:rPr>
      </w:pPr>
      <w:r w:rsidRPr="00913A04">
        <w:t>6.17</w:t>
      </w:r>
      <w:r w:rsidRPr="00913A04">
        <w:tab/>
      </w:r>
      <w:r w:rsidR="00BA6981" w:rsidRPr="00913A04">
        <w:rPr>
          <w:b/>
          <w:bCs/>
        </w:rPr>
        <w:t>Strengthen the knowledge and capacity of government officials to effectively implement the Convention against Torture and Other Cruel, Inhuman or Degrading Treatment or Punishment (CAT) (Uruguay</w:t>
      </w:r>
      <w:r w:rsidR="001C7D4A">
        <w:rPr>
          <w:b/>
          <w:bCs/>
        </w:rPr>
        <w:t>);</w:t>
      </w:r>
    </w:p>
    <w:p w14:paraId="1B2BD589" w14:textId="16FA062B" w:rsidR="00BA6981" w:rsidRPr="00913A04" w:rsidRDefault="00913A04" w:rsidP="00913A04">
      <w:pPr>
        <w:pStyle w:val="SingleTxtG"/>
        <w:tabs>
          <w:tab w:val="left" w:pos="2552"/>
        </w:tabs>
        <w:ind w:left="1701" w:hanging="6"/>
        <w:rPr>
          <w:b/>
          <w:bCs/>
        </w:rPr>
      </w:pPr>
      <w:r w:rsidRPr="00913A04">
        <w:t>6.18</w:t>
      </w:r>
      <w:r w:rsidRPr="00913A04">
        <w:tab/>
      </w:r>
      <w:r w:rsidR="00BA6981" w:rsidRPr="00913A04">
        <w:rPr>
          <w:b/>
          <w:bCs/>
        </w:rPr>
        <w:t>Continue efforts towards the adoption of the draft Gender Equality and Equal Opportunities Act (Ukraine</w:t>
      </w:r>
      <w:r w:rsidR="001C7D4A">
        <w:rPr>
          <w:b/>
          <w:bCs/>
        </w:rPr>
        <w:t>);</w:t>
      </w:r>
    </w:p>
    <w:p w14:paraId="7BABA768" w14:textId="24D83F1D" w:rsidR="00BA6981" w:rsidRPr="00913A04" w:rsidRDefault="00913A04" w:rsidP="00913A04">
      <w:pPr>
        <w:pStyle w:val="SingleTxtG"/>
        <w:tabs>
          <w:tab w:val="left" w:pos="2552"/>
        </w:tabs>
        <w:ind w:left="1701" w:hanging="6"/>
        <w:rPr>
          <w:b/>
          <w:bCs/>
        </w:rPr>
      </w:pPr>
      <w:r w:rsidRPr="00913A04">
        <w:lastRenderedPageBreak/>
        <w:t>6.19</w:t>
      </w:r>
      <w:r w:rsidRPr="00913A04">
        <w:tab/>
      </w:r>
      <w:r w:rsidR="00BA6981" w:rsidRPr="00913A04">
        <w:rPr>
          <w:b/>
          <w:bCs/>
        </w:rPr>
        <w:t>Advance ongoing drafting of the Gender Equality and Equal Opportunities Bill (Cyprus</w:t>
      </w:r>
      <w:r w:rsidR="001C7D4A">
        <w:rPr>
          <w:b/>
          <w:bCs/>
        </w:rPr>
        <w:t>);</w:t>
      </w:r>
    </w:p>
    <w:p w14:paraId="03423B4B" w14:textId="4134E23E" w:rsidR="00BA6981" w:rsidRPr="00913A04" w:rsidRDefault="00913A04" w:rsidP="00913A04">
      <w:pPr>
        <w:pStyle w:val="SingleTxtG"/>
        <w:tabs>
          <w:tab w:val="left" w:pos="2552"/>
        </w:tabs>
        <w:ind w:left="1701" w:hanging="6"/>
        <w:rPr>
          <w:b/>
          <w:bCs/>
        </w:rPr>
      </w:pPr>
      <w:r w:rsidRPr="00913A04">
        <w:t>6.20</w:t>
      </w:r>
      <w:r w:rsidRPr="00913A04">
        <w:tab/>
      </w:r>
      <w:r w:rsidR="00BA6981" w:rsidRPr="00913A04">
        <w:rPr>
          <w:b/>
          <w:bCs/>
        </w:rPr>
        <w:t xml:space="preserve">Adopt a comprehensive national strategy on gender equality and further strengthen the institutional framework for the advancement of women’s rights addressing </w:t>
      </w:r>
      <w:proofErr w:type="gramStart"/>
      <w:r w:rsidR="00BA6981" w:rsidRPr="00913A04">
        <w:rPr>
          <w:b/>
          <w:bCs/>
        </w:rPr>
        <w:t>gender based</w:t>
      </w:r>
      <w:proofErr w:type="gramEnd"/>
      <w:r w:rsidR="00BA6981" w:rsidRPr="00913A04">
        <w:rPr>
          <w:b/>
          <w:bCs/>
        </w:rPr>
        <w:t xml:space="preserve"> discrimination, including intersecting forms of discrimination (Croatia</w:t>
      </w:r>
      <w:r w:rsidR="001C7D4A">
        <w:rPr>
          <w:b/>
          <w:bCs/>
        </w:rPr>
        <w:t>);</w:t>
      </w:r>
    </w:p>
    <w:p w14:paraId="1EE95F20" w14:textId="3396F4AA" w:rsidR="00BA6981" w:rsidRPr="00913A04" w:rsidRDefault="00913A04" w:rsidP="00913A04">
      <w:pPr>
        <w:pStyle w:val="SingleTxtG"/>
        <w:tabs>
          <w:tab w:val="left" w:pos="2552"/>
        </w:tabs>
        <w:ind w:left="1701" w:hanging="6"/>
        <w:rPr>
          <w:b/>
          <w:bCs/>
        </w:rPr>
      </w:pPr>
      <w:r w:rsidRPr="00913A04">
        <w:t>6.21</w:t>
      </w:r>
      <w:r w:rsidRPr="00913A04">
        <w:tab/>
      </w:r>
      <w:r w:rsidR="00BA6981" w:rsidRPr="00913A04">
        <w:rPr>
          <w:b/>
          <w:bCs/>
        </w:rPr>
        <w:t>Continue efforts to promote gender equality and prevent gender-based violence by advancing legislative and policy initiatives (Armenia</w:t>
      </w:r>
      <w:r w:rsidR="001C7D4A">
        <w:rPr>
          <w:b/>
          <w:bCs/>
        </w:rPr>
        <w:t>);</w:t>
      </w:r>
    </w:p>
    <w:p w14:paraId="79F30EEA" w14:textId="04F12EA4" w:rsidR="00BA6981" w:rsidRPr="00913A04" w:rsidRDefault="00913A04" w:rsidP="00913A04">
      <w:pPr>
        <w:pStyle w:val="SingleTxtG"/>
        <w:tabs>
          <w:tab w:val="left" w:pos="2552"/>
        </w:tabs>
        <w:ind w:left="1701" w:hanging="6"/>
        <w:rPr>
          <w:b/>
          <w:bCs/>
        </w:rPr>
      </w:pPr>
      <w:r w:rsidRPr="00913A04">
        <w:t>6.22</w:t>
      </w:r>
      <w:r w:rsidRPr="00913A04">
        <w:tab/>
      </w:r>
      <w:r w:rsidR="00BA6981" w:rsidRPr="00913A04">
        <w:rPr>
          <w:b/>
          <w:bCs/>
        </w:rPr>
        <w:t>Harmonize anti-discrimination legislation to prohibit discrimination on all grounds, criminalize hate speech and establish hate-based crimes as an aggravating circumstance (Venezuela (Bolivarian Republic of)</w:t>
      </w:r>
      <w:r w:rsidR="001C7D4A">
        <w:rPr>
          <w:b/>
          <w:bCs/>
        </w:rPr>
        <w:t>);</w:t>
      </w:r>
    </w:p>
    <w:p w14:paraId="7C901201" w14:textId="6C228FBD" w:rsidR="00BA6981" w:rsidRPr="00913A04" w:rsidRDefault="00913A04" w:rsidP="00913A04">
      <w:pPr>
        <w:pStyle w:val="SingleTxtG"/>
        <w:tabs>
          <w:tab w:val="left" w:pos="2552"/>
        </w:tabs>
        <w:ind w:left="1701" w:hanging="6"/>
        <w:rPr>
          <w:b/>
          <w:bCs/>
        </w:rPr>
      </w:pPr>
      <w:r w:rsidRPr="00913A04">
        <w:t>6.23</w:t>
      </w:r>
      <w:r w:rsidRPr="00913A04">
        <w:tab/>
      </w:r>
      <w:r w:rsidR="00BA6981" w:rsidRPr="00913A04">
        <w:rPr>
          <w:b/>
          <w:bCs/>
        </w:rPr>
        <w:t xml:space="preserve">Adopt appropriate legislative and administrative measures to prohibit discrimination in all areas, </w:t>
      </w:r>
      <w:proofErr w:type="gramStart"/>
      <w:r w:rsidR="00BA6981" w:rsidRPr="00913A04">
        <w:rPr>
          <w:b/>
          <w:bCs/>
        </w:rPr>
        <w:t>in particular on</w:t>
      </w:r>
      <w:proofErr w:type="gramEnd"/>
      <w:r w:rsidR="00BA6981" w:rsidRPr="00913A04">
        <w:rPr>
          <w:b/>
          <w:bCs/>
        </w:rPr>
        <w:t xml:space="preserve"> the grounds of ethnic origin, language, religion or belief, age, disability or sexual orientation, and ensure effective access to justice for victims of discrimination (Cuba</w:t>
      </w:r>
      <w:r w:rsidR="001C7D4A">
        <w:rPr>
          <w:b/>
          <w:bCs/>
        </w:rPr>
        <w:t>);</w:t>
      </w:r>
    </w:p>
    <w:p w14:paraId="3E0F98E4" w14:textId="00E85571" w:rsidR="00BA6981" w:rsidRPr="00913A04" w:rsidRDefault="00913A04" w:rsidP="00913A04">
      <w:pPr>
        <w:pStyle w:val="SingleTxtG"/>
        <w:tabs>
          <w:tab w:val="left" w:pos="2552"/>
        </w:tabs>
        <w:ind w:left="1701" w:hanging="6"/>
        <w:rPr>
          <w:b/>
          <w:bCs/>
        </w:rPr>
      </w:pPr>
      <w:r w:rsidRPr="00913A04">
        <w:t>6.24</w:t>
      </w:r>
      <w:r w:rsidRPr="00913A04">
        <w:tab/>
      </w:r>
      <w:r w:rsidR="00BA6981" w:rsidRPr="00913A04">
        <w:rPr>
          <w:b/>
          <w:bCs/>
        </w:rPr>
        <w:t>Continue strengthening anti-discrimination legislation to ensure equal protection in all areas of life for all persons, irrespective of nationality, race, colour, or religious belief (Bangladesh</w:t>
      </w:r>
      <w:r w:rsidR="001C7D4A">
        <w:rPr>
          <w:b/>
          <w:bCs/>
        </w:rPr>
        <w:t>);</w:t>
      </w:r>
    </w:p>
    <w:p w14:paraId="77692549" w14:textId="0DC95C58" w:rsidR="00BA6981" w:rsidRPr="00913A04" w:rsidRDefault="00913A04" w:rsidP="00913A04">
      <w:pPr>
        <w:pStyle w:val="SingleTxtG"/>
        <w:tabs>
          <w:tab w:val="left" w:pos="2552"/>
        </w:tabs>
        <w:ind w:left="1701" w:hanging="6"/>
        <w:rPr>
          <w:b/>
          <w:bCs/>
        </w:rPr>
      </w:pPr>
      <w:r w:rsidRPr="00913A04">
        <w:t>6.25</w:t>
      </w:r>
      <w:r w:rsidRPr="00913A04">
        <w:tab/>
      </w:r>
      <w:r w:rsidR="00BA6981" w:rsidRPr="00913A04">
        <w:rPr>
          <w:b/>
          <w:bCs/>
        </w:rPr>
        <w:t>Amend the Equal Treatment Act to explicitly prohibit all forms of discrimination on all grounds (Czechia</w:t>
      </w:r>
      <w:r w:rsidR="001C7D4A">
        <w:rPr>
          <w:b/>
          <w:bCs/>
        </w:rPr>
        <w:t>);</w:t>
      </w:r>
    </w:p>
    <w:p w14:paraId="17C86625" w14:textId="6D346310" w:rsidR="00BA6981" w:rsidRPr="00913A04" w:rsidRDefault="00913A04" w:rsidP="00913A04">
      <w:pPr>
        <w:pStyle w:val="SingleTxtG"/>
        <w:tabs>
          <w:tab w:val="left" w:pos="2552"/>
        </w:tabs>
        <w:ind w:left="1701" w:hanging="6"/>
        <w:rPr>
          <w:b/>
          <w:bCs/>
        </w:rPr>
      </w:pPr>
      <w:r w:rsidRPr="00913A04">
        <w:t>6.26</w:t>
      </w:r>
      <w:r w:rsidRPr="00913A04">
        <w:tab/>
      </w:r>
      <w:r w:rsidR="00BA6981" w:rsidRPr="00913A04">
        <w:rPr>
          <w:b/>
          <w:bCs/>
        </w:rPr>
        <w:t>Strengthen measures to combat discrimination and promote equality, particularly for minority groups (Ethiopia</w:t>
      </w:r>
      <w:r w:rsidR="001C7D4A">
        <w:rPr>
          <w:b/>
          <w:bCs/>
        </w:rPr>
        <w:t>);</w:t>
      </w:r>
    </w:p>
    <w:p w14:paraId="7E036065" w14:textId="67A983DB" w:rsidR="00BA6981" w:rsidRPr="00913A04" w:rsidRDefault="00913A04" w:rsidP="00913A04">
      <w:pPr>
        <w:pStyle w:val="SingleTxtG"/>
        <w:tabs>
          <w:tab w:val="left" w:pos="2552"/>
        </w:tabs>
        <w:ind w:left="1701" w:hanging="6"/>
        <w:rPr>
          <w:b/>
          <w:bCs/>
        </w:rPr>
      </w:pPr>
      <w:r w:rsidRPr="00913A04">
        <w:t>6.27</w:t>
      </w:r>
      <w:r w:rsidRPr="00913A04">
        <w:tab/>
      </w:r>
      <w:r w:rsidR="00BA6981" w:rsidRPr="00913A04">
        <w:rPr>
          <w:b/>
          <w:bCs/>
        </w:rPr>
        <w:t>Take decisive measures to combat manifestations of xenophobia, ethnic and linguistic discrimination, as well as incitement to hatred against national minorities, including the Russian-speaking population (Belarus</w:t>
      </w:r>
      <w:r w:rsidR="001C7D4A">
        <w:rPr>
          <w:b/>
          <w:bCs/>
        </w:rPr>
        <w:t>);</w:t>
      </w:r>
    </w:p>
    <w:p w14:paraId="6296036B" w14:textId="7B362800" w:rsidR="00BA6981" w:rsidRPr="00913A04" w:rsidRDefault="00913A04" w:rsidP="00913A04">
      <w:pPr>
        <w:pStyle w:val="SingleTxtG"/>
        <w:tabs>
          <w:tab w:val="left" w:pos="2552"/>
        </w:tabs>
        <w:ind w:left="1701" w:hanging="6"/>
        <w:rPr>
          <w:b/>
          <w:bCs/>
        </w:rPr>
      </w:pPr>
      <w:r w:rsidRPr="00913A04">
        <w:t>6.28</w:t>
      </w:r>
      <w:r w:rsidRPr="00913A04">
        <w:tab/>
      </w:r>
      <w:r w:rsidR="00BA6981" w:rsidRPr="00913A04">
        <w:rPr>
          <w:b/>
          <w:bCs/>
        </w:rPr>
        <w:t>Establish a comprehensive strategy against online and offline hate crimes starting with their classification as distinct criminal offences and ensuring that hate-based motives are recognized as aggravating circumstances in the commission of crimes (Czechia</w:t>
      </w:r>
      <w:r w:rsidR="001C7D4A">
        <w:rPr>
          <w:b/>
          <w:bCs/>
        </w:rPr>
        <w:t>);</w:t>
      </w:r>
    </w:p>
    <w:p w14:paraId="300DFC1C" w14:textId="02470FCF" w:rsidR="00BA6981" w:rsidRPr="00913A04" w:rsidRDefault="00913A04" w:rsidP="00913A04">
      <w:pPr>
        <w:pStyle w:val="SingleTxtG"/>
        <w:tabs>
          <w:tab w:val="left" w:pos="2552"/>
        </w:tabs>
        <w:ind w:left="1701" w:hanging="6"/>
        <w:rPr>
          <w:b/>
          <w:bCs/>
        </w:rPr>
      </w:pPr>
      <w:r w:rsidRPr="00913A04">
        <w:t>6.29</w:t>
      </w:r>
      <w:r w:rsidRPr="00913A04">
        <w:tab/>
      </w:r>
      <w:r w:rsidR="00BA6981" w:rsidRPr="00913A04">
        <w:rPr>
          <w:b/>
          <w:bCs/>
        </w:rPr>
        <w:t>Amend the Penal Code to classify hate speech as a crime and consider hate motivation as an aggravating circumstance when committing a crime (Mexico</w:t>
      </w:r>
      <w:r w:rsidR="001C7D4A">
        <w:rPr>
          <w:b/>
          <w:bCs/>
        </w:rPr>
        <w:t>);</w:t>
      </w:r>
    </w:p>
    <w:p w14:paraId="238D88A7" w14:textId="4C375866" w:rsidR="00BA6981" w:rsidRPr="00913A04" w:rsidRDefault="00913A04" w:rsidP="00913A04">
      <w:pPr>
        <w:pStyle w:val="SingleTxtG"/>
        <w:tabs>
          <w:tab w:val="left" w:pos="2552"/>
        </w:tabs>
        <w:ind w:left="1701" w:hanging="6"/>
        <w:rPr>
          <w:b/>
          <w:bCs/>
        </w:rPr>
      </w:pPr>
      <w:r w:rsidRPr="00913A04">
        <w:t>6.30</w:t>
      </w:r>
      <w:r w:rsidRPr="00913A04">
        <w:tab/>
      </w:r>
      <w:r w:rsidR="00BA6981" w:rsidRPr="00913A04">
        <w:rPr>
          <w:b/>
          <w:bCs/>
        </w:rPr>
        <w:t>Take all measures, including incorporating these provisions into the penal code, to combat discrimination and hate speech targeting individuals based on their ethnic and religious affiliation or their sexual orientation and gender identity (France</w:t>
      </w:r>
      <w:r w:rsidR="001C7D4A">
        <w:rPr>
          <w:b/>
          <w:bCs/>
        </w:rPr>
        <w:t>);</w:t>
      </w:r>
    </w:p>
    <w:p w14:paraId="07C03747" w14:textId="7A37DD72" w:rsidR="00BA6981" w:rsidRPr="00913A04" w:rsidRDefault="00913A04" w:rsidP="00913A04">
      <w:pPr>
        <w:pStyle w:val="SingleTxtG"/>
        <w:tabs>
          <w:tab w:val="left" w:pos="2552"/>
        </w:tabs>
        <w:ind w:left="1701" w:hanging="6"/>
        <w:rPr>
          <w:b/>
          <w:bCs/>
        </w:rPr>
      </w:pPr>
      <w:r w:rsidRPr="00913A04">
        <w:t>6.31</w:t>
      </w:r>
      <w:r w:rsidRPr="00913A04">
        <w:tab/>
      </w:r>
      <w:r w:rsidR="00BA6981" w:rsidRPr="00913A04">
        <w:rPr>
          <w:b/>
          <w:bCs/>
        </w:rPr>
        <w:t>Consider adopting additional measures to strengthen the fight against hate speech and discrimination, in line with the recommendations of international human rights mechanisms (Panama</w:t>
      </w:r>
      <w:r w:rsidR="001C7D4A">
        <w:rPr>
          <w:b/>
          <w:bCs/>
        </w:rPr>
        <w:t>);</w:t>
      </w:r>
    </w:p>
    <w:p w14:paraId="741552A4" w14:textId="08A69892" w:rsidR="00BA6981" w:rsidRPr="00913A04" w:rsidRDefault="00913A04" w:rsidP="00913A04">
      <w:pPr>
        <w:pStyle w:val="SingleTxtG"/>
        <w:tabs>
          <w:tab w:val="left" w:pos="2552"/>
        </w:tabs>
        <w:ind w:left="1701" w:hanging="6"/>
        <w:rPr>
          <w:b/>
          <w:bCs/>
        </w:rPr>
      </w:pPr>
      <w:r w:rsidRPr="00913A04">
        <w:t>6.32</w:t>
      </w:r>
      <w:r w:rsidRPr="00913A04">
        <w:tab/>
      </w:r>
      <w:r w:rsidR="00BA6981" w:rsidRPr="00913A04">
        <w:rPr>
          <w:b/>
          <w:bCs/>
        </w:rPr>
        <w:t>Adopt comprehensive anti-discrimination legislation covering all grounds without exception (Democratic People's Republic of Korea</w:t>
      </w:r>
      <w:r w:rsidR="001C7D4A">
        <w:rPr>
          <w:b/>
          <w:bCs/>
        </w:rPr>
        <w:t>);</w:t>
      </w:r>
    </w:p>
    <w:p w14:paraId="71105217" w14:textId="6DFC71CC" w:rsidR="00BA6981" w:rsidRPr="00913A04" w:rsidRDefault="00913A04" w:rsidP="00913A04">
      <w:pPr>
        <w:pStyle w:val="SingleTxtG"/>
        <w:tabs>
          <w:tab w:val="left" w:pos="2552"/>
        </w:tabs>
        <w:ind w:left="1701" w:hanging="6"/>
        <w:rPr>
          <w:b/>
          <w:bCs/>
        </w:rPr>
      </w:pPr>
      <w:r w:rsidRPr="00913A04">
        <w:t>6.33</w:t>
      </w:r>
      <w:r w:rsidRPr="00913A04">
        <w:tab/>
      </w:r>
      <w:r w:rsidR="00BA6981" w:rsidRPr="00913A04">
        <w:rPr>
          <w:b/>
          <w:bCs/>
        </w:rPr>
        <w:t>Ensure the effective application of national and international legislation on direct and indirect racial discrimination in the public and private spheres, and investigate and sanction all intersectional forms of discrimination (Ecuador</w:t>
      </w:r>
      <w:r w:rsidR="001C7D4A">
        <w:rPr>
          <w:b/>
          <w:bCs/>
        </w:rPr>
        <w:t>);</w:t>
      </w:r>
    </w:p>
    <w:p w14:paraId="1A2A2795" w14:textId="22CEAE2B" w:rsidR="00BA6981" w:rsidRPr="00913A04" w:rsidRDefault="00913A04" w:rsidP="00913A04">
      <w:pPr>
        <w:pStyle w:val="SingleTxtG"/>
        <w:tabs>
          <w:tab w:val="left" w:pos="2552"/>
        </w:tabs>
        <w:ind w:left="1701" w:hanging="6"/>
        <w:rPr>
          <w:b/>
          <w:bCs/>
        </w:rPr>
      </w:pPr>
      <w:r w:rsidRPr="00913A04">
        <w:t>6.34</w:t>
      </w:r>
      <w:r w:rsidRPr="00913A04">
        <w:tab/>
      </w:r>
      <w:r w:rsidR="00BA6981" w:rsidRPr="00913A04">
        <w:rPr>
          <w:b/>
          <w:bCs/>
        </w:rPr>
        <w:t>Adopt and implement comprehensive legislative and institutional measures to combat all forms of discrimination and hate speech and ensure equal protection for all in all areas (Egypt</w:t>
      </w:r>
      <w:r w:rsidR="001C7D4A">
        <w:rPr>
          <w:b/>
          <w:bCs/>
        </w:rPr>
        <w:t>);</w:t>
      </w:r>
    </w:p>
    <w:p w14:paraId="5E3D2FE8" w14:textId="5E3E9B0A" w:rsidR="00BA6981" w:rsidRPr="00913A04" w:rsidRDefault="00913A04" w:rsidP="00913A04">
      <w:pPr>
        <w:pStyle w:val="SingleTxtG"/>
        <w:tabs>
          <w:tab w:val="left" w:pos="2552"/>
        </w:tabs>
        <w:ind w:left="1701" w:hanging="6"/>
        <w:rPr>
          <w:b/>
          <w:bCs/>
        </w:rPr>
      </w:pPr>
      <w:r w:rsidRPr="00913A04">
        <w:t>6.35</w:t>
      </w:r>
      <w:r w:rsidRPr="00913A04">
        <w:tab/>
      </w:r>
      <w:r w:rsidR="00BA6981" w:rsidRPr="00913A04">
        <w:rPr>
          <w:b/>
          <w:bCs/>
        </w:rPr>
        <w:t>Accelerate measures being undertaken to address legislative gaps to ensure the effective protection of all persons against hate speech and racial discrimination (Maldives</w:t>
      </w:r>
      <w:r w:rsidR="001C7D4A">
        <w:rPr>
          <w:b/>
          <w:bCs/>
        </w:rPr>
        <w:t>);</w:t>
      </w:r>
    </w:p>
    <w:p w14:paraId="6C63BAA2" w14:textId="70F4110A" w:rsidR="00BA6981" w:rsidRPr="00913A04" w:rsidRDefault="00913A04" w:rsidP="00913A04">
      <w:pPr>
        <w:pStyle w:val="SingleTxtG"/>
        <w:tabs>
          <w:tab w:val="left" w:pos="2552"/>
        </w:tabs>
        <w:ind w:left="1701" w:hanging="6"/>
        <w:rPr>
          <w:b/>
          <w:bCs/>
        </w:rPr>
      </w:pPr>
      <w:r w:rsidRPr="00913A04">
        <w:lastRenderedPageBreak/>
        <w:t>6.36</w:t>
      </w:r>
      <w:r w:rsidRPr="00913A04">
        <w:tab/>
      </w:r>
      <w:r w:rsidR="00BA6981" w:rsidRPr="00913A04">
        <w:rPr>
          <w:b/>
          <w:bCs/>
        </w:rPr>
        <w:t>Strengthen the implementation of legislation against hate speech and hate crimes, including by improving reporting, ensuring effective investigation and prosecution, and providing access to justice for victims (Brazil</w:t>
      </w:r>
      <w:r w:rsidR="001C7D4A">
        <w:rPr>
          <w:b/>
          <w:bCs/>
        </w:rPr>
        <w:t>);</w:t>
      </w:r>
    </w:p>
    <w:p w14:paraId="48FBD382" w14:textId="0B1648D0" w:rsidR="00BA6981" w:rsidRPr="00913A04" w:rsidRDefault="00913A04" w:rsidP="00913A04">
      <w:pPr>
        <w:pStyle w:val="SingleTxtG"/>
        <w:tabs>
          <w:tab w:val="left" w:pos="2552"/>
        </w:tabs>
        <w:ind w:left="1701" w:hanging="6"/>
        <w:rPr>
          <w:b/>
          <w:bCs/>
        </w:rPr>
      </w:pPr>
      <w:r w:rsidRPr="00913A04">
        <w:t>6.37</w:t>
      </w:r>
      <w:r w:rsidRPr="00913A04">
        <w:tab/>
      </w:r>
      <w:r w:rsidR="00BA6981" w:rsidRPr="00913A04">
        <w:rPr>
          <w:b/>
          <w:bCs/>
        </w:rPr>
        <w:t>Take efforts to align existing national provisions with international standards to ensure effective and comprehensive protection against hate speech and hate crimes (Malaysia</w:t>
      </w:r>
      <w:r w:rsidR="001C7D4A">
        <w:rPr>
          <w:b/>
          <w:bCs/>
        </w:rPr>
        <w:t>);</w:t>
      </w:r>
    </w:p>
    <w:p w14:paraId="7FEE0966" w14:textId="07600E6E" w:rsidR="00BA6981" w:rsidRPr="00913A04" w:rsidRDefault="00913A04" w:rsidP="00913A04">
      <w:pPr>
        <w:pStyle w:val="SingleTxtG"/>
        <w:tabs>
          <w:tab w:val="left" w:pos="2552"/>
        </w:tabs>
        <w:ind w:left="1701" w:hanging="6"/>
        <w:rPr>
          <w:b/>
          <w:bCs/>
        </w:rPr>
      </w:pPr>
      <w:r w:rsidRPr="00913A04">
        <w:t>6.38</w:t>
      </w:r>
      <w:r w:rsidRPr="00913A04">
        <w:tab/>
      </w:r>
      <w:r w:rsidR="00BA6981" w:rsidRPr="00913A04">
        <w:rPr>
          <w:b/>
          <w:bCs/>
        </w:rPr>
        <w:t>Strengthen efforts to combat hate crimes by ensuring that hate motives are consistently treated as an aggravating circumstance in criminal proceedings (Sweden</w:t>
      </w:r>
      <w:r w:rsidR="001C7D4A">
        <w:rPr>
          <w:b/>
          <w:bCs/>
        </w:rPr>
        <w:t>);</w:t>
      </w:r>
    </w:p>
    <w:p w14:paraId="69EB92D3" w14:textId="0117C152" w:rsidR="00BA6981" w:rsidRPr="00913A04" w:rsidRDefault="00913A04" w:rsidP="00913A04">
      <w:pPr>
        <w:pStyle w:val="SingleTxtG"/>
        <w:tabs>
          <w:tab w:val="left" w:pos="2552"/>
        </w:tabs>
        <w:ind w:left="1701" w:hanging="6"/>
        <w:rPr>
          <w:b/>
          <w:bCs/>
        </w:rPr>
      </w:pPr>
      <w:r w:rsidRPr="00913A04">
        <w:t>6.39</w:t>
      </w:r>
      <w:r w:rsidRPr="00913A04">
        <w:tab/>
      </w:r>
      <w:r w:rsidR="00BA6981" w:rsidRPr="00913A04">
        <w:rPr>
          <w:b/>
          <w:bCs/>
        </w:rPr>
        <w:t>Strengthen measures aimed at combating all forms of discrimination and hate speech (Bahrain</w:t>
      </w:r>
      <w:r w:rsidR="001C7D4A">
        <w:rPr>
          <w:b/>
          <w:bCs/>
        </w:rPr>
        <w:t>);</w:t>
      </w:r>
    </w:p>
    <w:p w14:paraId="0D6CA3C3" w14:textId="5776BC04" w:rsidR="00BA6981" w:rsidRPr="00913A04" w:rsidRDefault="00913A04" w:rsidP="00913A04">
      <w:pPr>
        <w:pStyle w:val="SingleTxtG"/>
        <w:tabs>
          <w:tab w:val="left" w:pos="2552"/>
        </w:tabs>
        <w:ind w:left="1701" w:hanging="6"/>
        <w:rPr>
          <w:b/>
          <w:bCs/>
        </w:rPr>
      </w:pPr>
      <w:r w:rsidRPr="00913A04">
        <w:t>6.40</w:t>
      </w:r>
      <w:r w:rsidRPr="00913A04">
        <w:tab/>
      </w:r>
      <w:r w:rsidR="00BA6981" w:rsidRPr="00913A04">
        <w:rPr>
          <w:b/>
          <w:bCs/>
        </w:rPr>
        <w:t>Adopt robust measures to prevent and combat hate speech and hate crime in law and practice (Iran (Islamic Republic of)</w:t>
      </w:r>
      <w:r w:rsidR="001C7D4A">
        <w:rPr>
          <w:b/>
          <w:bCs/>
        </w:rPr>
        <w:t>);</w:t>
      </w:r>
    </w:p>
    <w:p w14:paraId="1BD33407" w14:textId="486B4D06" w:rsidR="00BA6981" w:rsidRPr="00913A04" w:rsidRDefault="00913A04" w:rsidP="00913A04">
      <w:pPr>
        <w:pStyle w:val="SingleTxtG"/>
        <w:tabs>
          <w:tab w:val="left" w:pos="2552"/>
        </w:tabs>
        <w:ind w:left="1701" w:hanging="6"/>
        <w:rPr>
          <w:b/>
          <w:bCs/>
        </w:rPr>
      </w:pPr>
      <w:r w:rsidRPr="00913A04">
        <w:t>6.41</w:t>
      </w:r>
      <w:r w:rsidRPr="00913A04">
        <w:tab/>
      </w:r>
      <w:r w:rsidR="00BA6981" w:rsidRPr="00913A04">
        <w:rPr>
          <w:b/>
          <w:bCs/>
        </w:rPr>
        <w:t>Strengthen measures to combat racism, hate speech and hate crimes including through effective reporting investigation, prosecution and access to remedy for victims (Gambia</w:t>
      </w:r>
      <w:r w:rsidR="001C7D4A">
        <w:rPr>
          <w:b/>
          <w:bCs/>
        </w:rPr>
        <w:t>);</w:t>
      </w:r>
    </w:p>
    <w:p w14:paraId="107FAF43" w14:textId="658C0A12" w:rsidR="00BA6981" w:rsidRPr="00913A04" w:rsidRDefault="00913A04" w:rsidP="00913A04">
      <w:pPr>
        <w:pStyle w:val="SingleTxtG"/>
        <w:tabs>
          <w:tab w:val="left" w:pos="2552"/>
        </w:tabs>
        <w:ind w:left="1701" w:hanging="6"/>
        <w:rPr>
          <w:b/>
          <w:bCs/>
        </w:rPr>
      </w:pPr>
      <w:r w:rsidRPr="00913A04">
        <w:t>6.42</w:t>
      </w:r>
      <w:r w:rsidRPr="00913A04">
        <w:tab/>
      </w:r>
      <w:r w:rsidR="00BA6981" w:rsidRPr="00913A04">
        <w:rPr>
          <w:b/>
          <w:bCs/>
        </w:rPr>
        <w:t>Extend the application of the Equal Treatment Act beyond the professional sphere to strengthen protection against discrimination based on nationality, race, skin colour, religion or other beliefs, age, disability, or sexual orientation (Switzerland</w:t>
      </w:r>
      <w:r w:rsidR="001C7D4A">
        <w:rPr>
          <w:b/>
          <w:bCs/>
        </w:rPr>
        <w:t>);</w:t>
      </w:r>
    </w:p>
    <w:p w14:paraId="0D735218" w14:textId="44149B06" w:rsidR="00BA6981" w:rsidRPr="00913A04" w:rsidRDefault="00913A04" w:rsidP="00913A04">
      <w:pPr>
        <w:pStyle w:val="SingleTxtG"/>
        <w:tabs>
          <w:tab w:val="left" w:pos="2552"/>
        </w:tabs>
        <w:ind w:left="1701" w:hanging="6"/>
        <w:rPr>
          <w:b/>
          <w:bCs/>
        </w:rPr>
      </w:pPr>
      <w:r w:rsidRPr="00913A04">
        <w:t>6.43</w:t>
      </w:r>
      <w:r w:rsidRPr="00913A04">
        <w:tab/>
      </w:r>
      <w:r w:rsidR="00BA6981" w:rsidRPr="00913A04">
        <w:rPr>
          <w:b/>
          <w:bCs/>
        </w:rPr>
        <w:t>Ensure the full and effective implementation of the law prohibiting racial discrimination (Iran (Islamic Republic of)</w:t>
      </w:r>
      <w:r w:rsidR="001C7D4A">
        <w:rPr>
          <w:b/>
          <w:bCs/>
        </w:rPr>
        <w:t>);</w:t>
      </w:r>
    </w:p>
    <w:p w14:paraId="1C211167" w14:textId="658BED1F" w:rsidR="00BA6981" w:rsidRPr="00913A04" w:rsidRDefault="00913A04" w:rsidP="00913A04">
      <w:pPr>
        <w:pStyle w:val="SingleTxtG"/>
        <w:tabs>
          <w:tab w:val="left" w:pos="2552"/>
        </w:tabs>
        <w:ind w:left="1701" w:hanging="6"/>
        <w:rPr>
          <w:b/>
          <w:bCs/>
        </w:rPr>
      </w:pPr>
      <w:r w:rsidRPr="00913A04">
        <w:t>6.44</w:t>
      </w:r>
      <w:r w:rsidRPr="00913A04">
        <w:tab/>
      </w:r>
      <w:r w:rsidR="00BA6981" w:rsidRPr="00913A04">
        <w:rPr>
          <w:b/>
          <w:bCs/>
        </w:rPr>
        <w:t xml:space="preserve">Strengthen and implement anti-discrimination legislation to prohibit discrimination </w:t>
      </w:r>
      <w:proofErr w:type="gramStart"/>
      <w:r w:rsidR="00BA6981" w:rsidRPr="00913A04">
        <w:rPr>
          <w:b/>
          <w:bCs/>
        </w:rPr>
        <w:t>on the basis of</w:t>
      </w:r>
      <w:proofErr w:type="gramEnd"/>
      <w:r w:rsidR="00BA6981" w:rsidRPr="00913A04">
        <w:rPr>
          <w:b/>
          <w:bCs/>
        </w:rPr>
        <w:t xml:space="preserve"> race, ethnicity, colour or religion in all spheres of life (Pakistan</w:t>
      </w:r>
      <w:r w:rsidR="001C7D4A">
        <w:rPr>
          <w:b/>
          <w:bCs/>
        </w:rPr>
        <w:t>);</w:t>
      </w:r>
    </w:p>
    <w:p w14:paraId="3BA5561D" w14:textId="1DC9E611" w:rsidR="00BA6981" w:rsidRPr="00913A04" w:rsidRDefault="00913A04" w:rsidP="00913A04">
      <w:pPr>
        <w:pStyle w:val="SingleTxtG"/>
        <w:tabs>
          <w:tab w:val="left" w:pos="2552"/>
        </w:tabs>
        <w:ind w:left="1701" w:hanging="6"/>
        <w:rPr>
          <w:b/>
          <w:bCs/>
        </w:rPr>
      </w:pPr>
      <w:r w:rsidRPr="00913A04">
        <w:t>6.45</w:t>
      </w:r>
      <w:r w:rsidRPr="00913A04">
        <w:tab/>
      </w:r>
      <w:r w:rsidR="00BA6981" w:rsidRPr="00913A04">
        <w:rPr>
          <w:b/>
          <w:bCs/>
        </w:rPr>
        <w:t>Criminalize advocacy of national racial or religious hatred constituting an incitement to discrimination, hostility or violence as an obligation under international human rights law (Pakistan</w:t>
      </w:r>
      <w:r w:rsidR="001C7D4A">
        <w:rPr>
          <w:b/>
          <w:bCs/>
        </w:rPr>
        <w:t>);</w:t>
      </w:r>
    </w:p>
    <w:p w14:paraId="50E56B21" w14:textId="353DC561" w:rsidR="00BA6981" w:rsidRPr="00913A04" w:rsidRDefault="00913A04" w:rsidP="00913A04">
      <w:pPr>
        <w:pStyle w:val="SingleTxtG"/>
        <w:tabs>
          <w:tab w:val="left" w:pos="2552"/>
        </w:tabs>
        <w:ind w:left="1701" w:hanging="6"/>
        <w:rPr>
          <w:b/>
          <w:bCs/>
        </w:rPr>
      </w:pPr>
      <w:r w:rsidRPr="00913A04">
        <w:t>6.46</w:t>
      </w:r>
      <w:r w:rsidRPr="00913A04">
        <w:tab/>
      </w:r>
      <w:r w:rsidR="00BA6981" w:rsidRPr="00913A04">
        <w:rPr>
          <w:b/>
          <w:bCs/>
        </w:rPr>
        <w:t>Amend the Equal Treatment Act to recognize discrimination based on disability across all areas of life and sectors (Lithuania</w:t>
      </w:r>
      <w:r w:rsidR="001C7D4A">
        <w:rPr>
          <w:b/>
          <w:bCs/>
        </w:rPr>
        <w:t>);</w:t>
      </w:r>
    </w:p>
    <w:p w14:paraId="0C4BAD9A" w14:textId="57AA2441" w:rsidR="00BA6981" w:rsidRPr="00913A04" w:rsidRDefault="00913A04" w:rsidP="00913A04">
      <w:pPr>
        <w:pStyle w:val="SingleTxtG"/>
        <w:tabs>
          <w:tab w:val="left" w:pos="2552"/>
        </w:tabs>
        <w:ind w:left="1701" w:hanging="6"/>
        <w:rPr>
          <w:b/>
          <w:bCs/>
        </w:rPr>
      </w:pPr>
      <w:r w:rsidRPr="00913A04">
        <w:t>6.47</w:t>
      </w:r>
      <w:r w:rsidRPr="00913A04">
        <w:tab/>
      </w:r>
      <w:r w:rsidR="00BA6981" w:rsidRPr="00913A04">
        <w:rPr>
          <w:b/>
          <w:bCs/>
        </w:rPr>
        <w:t>Strengthen mechanisms to combat discrimination on all grounds, with an emphasis on protecting the rights of religious and linguistic minorities (Sri Lanka</w:t>
      </w:r>
      <w:r w:rsidR="001C7D4A">
        <w:rPr>
          <w:b/>
          <w:bCs/>
        </w:rPr>
        <w:t>);</w:t>
      </w:r>
    </w:p>
    <w:p w14:paraId="4E4FB3E7" w14:textId="107AF232" w:rsidR="00BA6981" w:rsidRPr="00913A04" w:rsidRDefault="00913A04" w:rsidP="00913A04">
      <w:pPr>
        <w:pStyle w:val="SingleTxtG"/>
        <w:tabs>
          <w:tab w:val="left" w:pos="2552"/>
        </w:tabs>
        <w:ind w:left="1701" w:hanging="6"/>
        <w:rPr>
          <w:b/>
          <w:bCs/>
        </w:rPr>
      </w:pPr>
      <w:r w:rsidRPr="00913A04">
        <w:t>6.48</w:t>
      </w:r>
      <w:r w:rsidRPr="00913A04">
        <w:tab/>
      </w:r>
      <w:r w:rsidR="00BA6981" w:rsidRPr="00913A04">
        <w:rPr>
          <w:b/>
          <w:bCs/>
        </w:rPr>
        <w:t>Strengthen the legal provisions to effectively prohibit and address all forms of hate crime and discrimination (Norway</w:t>
      </w:r>
      <w:r w:rsidR="001C7D4A">
        <w:rPr>
          <w:b/>
          <w:bCs/>
        </w:rPr>
        <w:t>);</w:t>
      </w:r>
    </w:p>
    <w:p w14:paraId="62B57F48" w14:textId="472FD13D" w:rsidR="00BA6981" w:rsidRPr="00913A04" w:rsidRDefault="00913A04" w:rsidP="00913A04">
      <w:pPr>
        <w:pStyle w:val="SingleTxtG"/>
        <w:tabs>
          <w:tab w:val="left" w:pos="2552"/>
        </w:tabs>
        <w:ind w:left="1701" w:hanging="6"/>
        <w:rPr>
          <w:b/>
          <w:bCs/>
        </w:rPr>
      </w:pPr>
      <w:r w:rsidRPr="00913A04">
        <w:t>6.49</w:t>
      </w:r>
      <w:r w:rsidRPr="00913A04">
        <w:tab/>
      </w:r>
      <w:r w:rsidR="00BA6981" w:rsidRPr="00913A04">
        <w:rPr>
          <w:b/>
          <w:bCs/>
        </w:rPr>
        <w:t>Adopt adequate legislation and positive measures to combat hate speech in accordance with international human rights law (Morocco</w:t>
      </w:r>
      <w:r w:rsidR="001C7D4A">
        <w:rPr>
          <w:b/>
          <w:bCs/>
        </w:rPr>
        <w:t>);</w:t>
      </w:r>
    </w:p>
    <w:p w14:paraId="67E0C93E" w14:textId="751BD10D" w:rsidR="00BA6981" w:rsidRPr="00913A04" w:rsidRDefault="00913A04" w:rsidP="00913A04">
      <w:pPr>
        <w:pStyle w:val="SingleTxtG"/>
        <w:tabs>
          <w:tab w:val="left" w:pos="2552"/>
        </w:tabs>
        <w:ind w:left="1701" w:hanging="6"/>
        <w:rPr>
          <w:b/>
          <w:bCs/>
        </w:rPr>
      </w:pPr>
      <w:r w:rsidRPr="00913A04">
        <w:t>6.50</w:t>
      </w:r>
      <w:r w:rsidRPr="00913A04">
        <w:tab/>
      </w:r>
      <w:r w:rsidR="00BA6981" w:rsidRPr="00913A04">
        <w:rPr>
          <w:b/>
          <w:bCs/>
        </w:rPr>
        <w:t>Consider reviewing national legislation to further strengthen its anti-discrimination framework (Republic of Korea</w:t>
      </w:r>
      <w:r w:rsidR="001C7D4A">
        <w:rPr>
          <w:b/>
          <w:bCs/>
        </w:rPr>
        <w:t>);</w:t>
      </w:r>
    </w:p>
    <w:p w14:paraId="3595326E" w14:textId="44D3316C" w:rsidR="00BA6981" w:rsidRPr="00913A04" w:rsidRDefault="00913A04" w:rsidP="00913A04">
      <w:pPr>
        <w:pStyle w:val="SingleTxtG"/>
        <w:tabs>
          <w:tab w:val="left" w:pos="2552"/>
        </w:tabs>
        <w:ind w:left="1701" w:hanging="6"/>
        <w:rPr>
          <w:b/>
          <w:bCs/>
        </w:rPr>
      </w:pPr>
      <w:r w:rsidRPr="00913A04">
        <w:t>6.51</w:t>
      </w:r>
      <w:r w:rsidRPr="00913A04">
        <w:tab/>
      </w:r>
      <w:r w:rsidR="00BA6981" w:rsidRPr="00913A04">
        <w:rPr>
          <w:b/>
          <w:bCs/>
        </w:rPr>
        <w:t>Redouble efforts to ensure effective protection against hate crimes on the grounds of nationality, ethnicity, race or language, and align its national legislation with international standards (Republic of Korea</w:t>
      </w:r>
      <w:r w:rsidR="001C7D4A">
        <w:rPr>
          <w:b/>
          <w:bCs/>
        </w:rPr>
        <w:t>);</w:t>
      </w:r>
    </w:p>
    <w:p w14:paraId="37BC76CF" w14:textId="4243F9CE" w:rsidR="00BA6981" w:rsidRPr="00913A04" w:rsidRDefault="00913A04" w:rsidP="00913A04">
      <w:pPr>
        <w:pStyle w:val="SingleTxtG"/>
        <w:tabs>
          <w:tab w:val="left" w:pos="2552"/>
        </w:tabs>
        <w:ind w:left="1701" w:hanging="6"/>
        <w:rPr>
          <w:b/>
          <w:bCs/>
        </w:rPr>
      </w:pPr>
      <w:r w:rsidRPr="00913A04">
        <w:t>6.52</w:t>
      </w:r>
      <w:r w:rsidRPr="00913A04">
        <w:tab/>
      </w:r>
      <w:r w:rsidR="00BA6981" w:rsidRPr="00913A04">
        <w:rPr>
          <w:b/>
          <w:bCs/>
        </w:rPr>
        <w:t>Consider adopting a comprehensive equality legislation covering all prohibited grounds of discrimination, and ensure inclusive and adequately resourced implementation across all sectors, including for persons with disabilities (Serbia</w:t>
      </w:r>
      <w:r w:rsidR="001C7D4A">
        <w:rPr>
          <w:b/>
          <w:bCs/>
        </w:rPr>
        <w:t>);</w:t>
      </w:r>
    </w:p>
    <w:p w14:paraId="5426BCAA" w14:textId="227D76D1" w:rsidR="00BA6981" w:rsidRPr="00913A04" w:rsidRDefault="00913A04" w:rsidP="00913A04">
      <w:pPr>
        <w:pStyle w:val="SingleTxtG"/>
        <w:tabs>
          <w:tab w:val="left" w:pos="2552"/>
        </w:tabs>
        <w:ind w:left="1701" w:hanging="6"/>
        <w:rPr>
          <w:b/>
          <w:bCs/>
        </w:rPr>
      </w:pPr>
      <w:r w:rsidRPr="00913A04">
        <w:t>6.53</w:t>
      </w:r>
      <w:r w:rsidRPr="00913A04">
        <w:tab/>
      </w:r>
      <w:r w:rsidR="00BA6981" w:rsidRPr="00913A04">
        <w:rPr>
          <w:b/>
          <w:bCs/>
        </w:rPr>
        <w:t>Extend the anti-discrimination law to prohibit discrimination on the grounds of religion or belief, age, disability, sexual orientation or gender identity in all areas of life, not only in the field of employment (Sweden</w:t>
      </w:r>
      <w:r w:rsidR="001C7D4A">
        <w:rPr>
          <w:b/>
          <w:bCs/>
        </w:rPr>
        <w:t>);</w:t>
      </w:r>
    </w:p>
    <w:p w14:paraId="6D209AF3" w14:textId="12FA2C2D" w:rsidR="00BA6981" w:rsidRPr="00913A04" w:rsidRDefault="00913A04" w:rsidP="00913A04">
      <w:pPr>
        <w:pStyle w:val="SingleTxtG"/>
        <w:tabs>
          <w:tab w:val="left" w:pos="2552"/>
        </w:tabs>
        <w:ind w:left="1701" w:hanging="6"/>
        <w:rPr>
          <w:b/>
          <w:bCs/>
        </w:rPr>
      </w:pPr>
      <w:r w:rsidRPr="00913A04">
        <w:lastRenderedPageBreak/>
        <w:t>6.54</w:t>
      </w:r>
      <w:r w:rsidRPr="00913A04">
        <w:tab/>
      </w:r>
      <w:r w:rsidR="00BA6981" w:rsidRPr="00913A04">
        <w:rPr>
          <w:b/>
          <w:bCs/>
        </w:rPr>
        <w:t>Strengthen implementation of existing legislation prohibiting racial discrimination, access to justice for victims, and the investigation and prosecution of perpetrators, including by raising public awareness of the relevant role of the Chancellor of Justice (Greece</w:t>
      </w:r>
      <w:r w:rsidR="001C7D4A">
        <w:rPr>
          <w:b/>
          <w:bCs/>
        </w:rPr>
        <w:t>);</w:t>
      </w:r>
    </w:p>
    <w:p w14:paraId="16E54A46" w14:textId="066CB220" w:rsidR="00BA6981" w:rsidRPr="00913A04" w:rsidRDefault="00913A04" w:rsidP="00913A04">
      <w:pPr>
        <w:pStyle w:val="SingleTxtG"/>
        <w:tabs>
          <w:tab w:val="left" w:pos="2552"/>
        </w:tabs>
        <w:ind w:left="1701" w:hanging="6"/>
        <w:rPr>
          <w:b/>
          <w:bCs/>
        </w:rPr>
      </w:pPr>
      <w:r w:rsidRPr="00913A04">
        <w:t>6.55</w:t>
      </w:r>
      <w:r w:rsidRPr="00913A04">
        <w:tab/>
      </w:r>
      <w:r w:rsidR="00BA6981" w:rsidRPr="00913A04">
        <w:rPr>
          <w:b/>
          <w:bCs/>
        </w:rPr>
        <w:t>Strengthen the Office of the Gender Equality and Equal Treatment Commissioner with adequate resources to effectively and independently fulfil its mandate (Greece</w:t>
      </w:r>
      <w:r w:rsidR="001C7D4A">
        <w:rPr>
          <w:b/>
          <w:bCs/>
        </w:rPr>
        <w:t>);</w:t>
      </w:r>
    </w:p>
    <w:p w14:paraId="755F2BC7" w14:textId="0A4B50F0" w:rsidR="00BA6981" w:rsidRPr="00913A04" w:rsidRDefault="00913A04" w:rsidP="00913A04">
      <w:pPr>
        <w:pStyle w:val="SingleTxtG"/>
        <w:tabs>
          <w:tab w:val="left" w:pos="2552"/>
        </w:tabs>
        <w:ind w:left="1701" w:hanging="6"/>
        <w:rPr>
          <w:b/>
          <w:bCs/>
        </w:rPr>
      </w:pPr>
      <w:r w:rsidRPr="00913A04">
        <w:t>6.56</w:t>
      </w:r>
      <w:r w:rsidRPr="00913A04">
        <w:tab/>
      </w:r>
      <w:r w:rsidR="00BA6981" w:rsidRPr="00913A04">
        <w:rPr>
          <w:b/>
          <w:bCs/>
        </w:rPr>
        <w:t>Strengthen efforts to combat racism and racial discrimination by improving awareness of its various forms, enhancing data collection, and ensuring the effective implementation of anti-discrimination mechanisms, including the mandate of the Equality Commissioner (Eritrea</w:t>
      </w:r>
      <w:r w:rsidR="001C7D4A">
        <w:rPr>
          <w:b/>
          <w:bCs/>
        </w:rPr>
        <w:t>);</w:t>
      </w:r>
    </w:p>
    <w:p w14:paraId="5F1F7504" w14:textId="27DDFD4E" w:rsidR="00BA6981" w:rsidRPr="00913A04" w:rsidRDefault="00913A04" w:rsidP="00913A04">
      <w:pPr>
        <w:pStyle w:val="SingleTxtG"/>
        <w:tabs>
          <w:tab w:val="left" w:pos="2552"/>
        </w:tabs>
        <w:ind w:left="1701" w:hanging="6"/>
        <w:rPr>
          <w:b/>
          <w:bCs/>
        </w:rPr>
      </w:pPr>
      <w:r w:rsidRPr="00913A04">
        <w:t>6.57</w:t>
      </w:r>
      <w:r w:rsidRPr="00913A04">
        <w:tab/>
      </w:r>
      <w:r w:rsidR="00BA6981" w:rsidRPr="00913A04">
        <w:rPr>
          <w:b/>
          <w:bCs/>
        </w:rPr>
        <w:t>Continue efforts to combat racism and racial discrimination, including through the strengthened implementation of anti-racism policies (Nigeria</w:t>
      </w:r>
      <w:r w:rsidR="001C7D4A">
        <w:rPr>
          <w:b/>
          <w:bCs/>
        </w:rPr>
        <w:t>);</w:t>
      </w:r>
    </w:p>
    <w:p w14:paraId="24039D31" w14:textId="43582707" w:rsidR="00BA6981" w:rsidRPr="00913A04" w:rsidRDefault="00913A04" w:rsidP="00913A04">
      <w:pPr>
        <w:pStyle w:val="SingleTxtG"/>
        <w:tabs>
          <w:tab w:val="left" w:pos="2552"/>
        </w:tabs>
        <w:ind w:left="1701" w:hanging="6"/>
        <w:rPr>
          <w:b/>
          <w:bCs/>
        </w:rPr>
      </w:pPr>
      <w:r w:rsidRPr="00913A04">
        <w:t>6.58</w:t>
      </w:r>
      <w:r w:rsidRPr="00913A04">
        <w:tab/>
      </w:r>
      <w:r w:rsidR="00BA6981" w:rsidRPr="00913A04">
        <w:rPr>
          <w:b/>
          <w:bCs/>
        </w:rPr>
        <w:t>Reduce the excessive use of solitary confinement in prisons and psychiatric centres, ensuring community-based alternatives for persons with psycho-social disabilities (Venezuela (Bolivarian Republic of)</w:t>
      </w:r>
      <w:r w:rsidR="001C7D4A">
        <w:rPr>
          <w:b/>
          <w:bCs/>
        </w:rPr>
        <w:t>);</w:t>
      </w:r>
    </w:p>
    <w:p w14:paraId="052A3B22" w14:textId="7EACB993" w:rsidR="00BA6981" w:rsidRPr="00913A04" w:rsidRDefault="00913A04" w:rsidP="00913A04">
      <w:pPr>
        <w:pStyle w:val="SingleTxtG"/>
        <w:tabs>
          <w:tab w:val="left" w:pos="2552"/>
        </w:tabs>
        <w:ind w:left="1701" w:hanging="6"/>
        <w:rPr>
          <w:b/>
          <w:bCs/>
        </w:rPr>
      </w:pPr>
      <w:r w:rsidRPr="00913A04">
        <w:t>6.59</w:t>
      </w:r>
      <w:r w:rsidRPr="00913A04">
        <w:tab/>
      </w:r>
      <w:r w:rsidR="00BA6981" w:rsidRPr="00913A04">
        <w:rPr>
          <w:b/>
          <w:bCs/>
        </w:rPr>
        <w:t>Reconsider its decision to withdraw from the Convention on the Prohibition of the Use, Stockpiling, Production and Transfer of Anti-Personnel Mines and on their Destruction (Zambia</w:t>
      </w:r>
      <w:r w:rsidR="001C7D4A">
        <w:rPr>
          <w:b/>
          <w:bCs/>
        </w:rPr>
        <w:t>);</w:t>
      </w:r>
    </w:p>
    <w:p w14:paraId="402B42EB" w14:textId="6B9CEFE9" w:rsidR="00BA6981" w:rsidRPr="00913A04" w:rsidRDefault="00913A04" w:rsidP="00913A04">
      <w:pPr>
        <w:pStyle w:val="SingleTxtG"/>
        <w:tabs>
          <w:tab w:val="left" w:pos="2552"/>
        </w:tabs>
        <w:ind w:left="1701" w:hanging="6"/>
        <w:rPr>
          <w:b/>
          <w:bCs/>
        </w:rPr>
      </w:pPr>
      <w:r w:rsidRPr="00913A04">
        <w:t>6.60</w:t>
      </w:r>
      <w:r w:rsidRPr="00913A04">
        <w:tab/>
      </w:r>
      <w:r w:rsidR="00BA6981" w:rsidRPr="00913A04">
        <w:rPr>
          <w:b/>
          <w:bCs/>
        </w:rPr>
        <w:t>Reconsider its withdrawal from the Anti-Personnel Mine-ban Convention (Mauritius</w:t>
      </w:r>
      <w:r w:rsidR="001C7D4A">
        <w:rPr>
          <w:b/>
          <w:bCs/>
        </w:rPr>
        <w:t>);</w:t>
      </w:r>
    </w:p>
    <w:p w14:paraId="56B31AB8" w14:textId="312B77BA" w:rsidR="00BA6981" w:rsidRPr="00913A04" w:rsidRDefault="00913A04" w:rsidP="00913A04">
      <w:pPr>
        <w:pStyle w:val="SingleTxtG"/>
        <w:tabs>
          <w:tab w:val="left" w:pos="2552"/>
        </w:tabs>
        <w:ind w:left="1701" w:hanging="6"/>
        <w:rPr>
          <w:b/>
          <w:bCs/>
        </w:rPr>
      </w:pPr>
      <w:r w:rsidRPr="00913A04">
        <w:t>6.61</w:t>
      </w:r>
      <w:r w:rsidRPr="00913A04">
        <w:tab/>
      </w:r>
      <w:r w:rsidR="00BA6981" w:rsidRPr="00913A04">
        <w:rPr>
          <w:b/>
          <w:bCs/>
        </w:rPr>
        <w:t>Take steps to remain a party to the Convention on Anti-Personnel Mines (Liechtenstein</w:t>
      </w:r>
      <w:r w:rsidR="001C7D4A">
        <w:rPr>
          <w:b/>
          <w:bCs/>
        </w:rPr>
        <w:t>);</w:t>
      </w:r>
    </w:p>
    <w:p w14:paraId="3014ED85" w14:textId="32242EFD" w:rsidR="00BA6981" w:rsidRPr="00913A04" w:rsidRDefault="00913A04" w:rsidP="00913A04">
      <w:pPr>
        <w:pStyle w:val="SingleTxtG"/>
        <w:tabs>
          <w:tab w:val="left" w:pos="2552"/>
        </w:tabs>
        <w:ind w:left="1701" w:hanging="6"/>
        <w:rPr>
          <w:b/>
          <w:bCs/>
        </w:rPr>
      </w:pPr>
      <w:r w:rsidRPr="00913A04">
        <w:t>6.62</w:t>
      </w:r>
      <w:r w:rsidRPr="00913A04">
        <w:tab/>
      </w:r>
      <w:r w:rsidR="00BA6981" w:rsidRPr="00913A04">
        <w:rPr>
          <w:b/>
          <w:bCs/>
        </w:rPr>
        <w:t>Maintain its commitment to the objectives of the Ottawa Convention (Mexico</w:t>
      </w:r>
      <w:r w:rsidR="001C7D4A">
        <w:rPr>
          <w:b/>
          <w:bCs/>
        </w:rPr>
        <w:t>);</w:t>
      </w:r>
    </w:p>
    <w:p w14:paraId="2DE8D7A4" w14:textId="29AB77EB" w:rsidR="00BA6981" w:rsidRPr="00913A04" w:rsidRDefault="00913A04" w:rsidP="00913A04">
      <w:pPr>
        <w:pStyle w:val="SingleTxtG"/>
        <w:tabs>
          <w:tab w:val="left" w:pos="2552"/>
        </w:tabs>
        <w:ind w:left="1701" w:hanging="6"/>
        <w:rPr>
          <w:b/>
          <w:bCs/>
        </w:rPr>
      </w:pPr>
      <w:r w:rsidRPr="00913A04">
        <w:t>6.63</w:t>
      </w:r>
      <w:r w:rsidRPr="00913A04">
        <w:tab/>
      </w:r>
      <w:r w:rsidR="00BA6981" w:rsidRPr="00913A04">
        <w:rPr>
          <w:b/>
          <w:bCs/>
        </w:rPr>
        <w:t>Continue to support mine action programmes and respect for international humanitarian law (Colombia</w:t>
      </w:r>
      <w:r w:rsidR="001C7D4A">
        <w:rPr>
          <w:b/>
          <w:bCs/>
        </w:rPr>
        <w:t>);</w:t>
      </w:r>
    </w:p>
    <w:p w14:paraId="58A57DA0" w14:textId="3ECF16D3" w:rsidR="00BA6981" w:rsidRPr="00913A04" w:rsidRDefault="00913A04" w:rsidP="00913A04">
      <w:pPr>
        <w:pStyle w:val="SingleTxtG"/>
        <w:tabs>
          <w:tab w:val="left" w:pos="2552"/>
        </w:tabs>
        <w:ind w:left="1701" w:hanging="6"/>
        <w:rPr>
          <w:b/>
          <w:bCs/>
        </w:rPr>
      </w:pPr>
      <w:r w:rsidRPr="00913A04">
        <w:t>6.64</w:t>
      </w:r>
      <w:r w:rsidRPr="00913A04">
        <w:tab/>
      </w:r>
      <w:r w:rsidR="00BA6981" w:rsidRPr="00913A04">
        <w:rPr>
          <w:b/>
          <w:bCs/>
        </w:rPr>
        <w:t>Refrain from the use of unilateral coercive measures that pervasively violate human rights (Belarus</w:t>
      </w:r>
      <w:r w:rsidR="001C7D4A">
        <w:rPr>
          <w:b/>
          <w:bCs/>
        </w:rPr>
        <w:t>);</w:t>
      </w:r>
    </w:p>
    <w:p w14:paraId="7CBD17A0" w14:textId="49FE60A9" w:rsidR="00BA6981" w:rsidRPr="00913A04" w:rsidRDefault="00913A04" w:rsidP="00913A04">
      <w:pPr>
        <w:pStyle w:val="SingleTxtG"/>
        <w:tabs>
          <w:tab w:val="left" w:pos="2552"/>
        </w:tabs>
        <w:ind w:left="1701" w:hanging="6"/>
        <w:rPr>
          <w:b/>
          <w:bCs/>
        </w:rPr>
      </w:pPr>
      <w:r w:rsidRPr="00913A04">
        <w:t>6.65</w:t>
      </w:r>
      <w:r w:rsidRPr="00913A04">
        <w:tab/>
      </w:r>
      <w:r w:rsidR="00BA6981" w:rsidRPr="00913A04">
        <w:rPr>
          <w:b/>
          <w:bCs/>
        </w:rPr>
        <w:t>Ensure that measures adopted on national security grounds remain consistent with human rights obligations – including freedom of religion or belief, freedom of association and the rule of law (United Kingdom of Great Britain and Northern Ireland</w:t>
      </w:r>
      <w:r w:rsidR="001C7D4A">
        <w:rPr>
          <w:b/>
          <w:bCs/>
        </w:rPr>
        <w:t>);</w:t>
      </w:r>
    </w:p>
    <w:p w14:paraId="29C295EB" w14:textId="6DC56D48" w:rsidR="00BA6981" w:rsidRPr="00913A04" w:rsidRDefault="00913A04" w:rsidP="00913A04">
      <w:pPr>
        <w:pStyle w:val="SingleTxtG"/>
        <w:tabs>
          <w:tab w:val="left" w:pos="2552"/>
        </w:tabs>
        <w:ind w:left="1701" w:hanging="6"/>
        <w:rPr>
          <w:b/>
          <w:bCs/>
        </w:rPr>
      </w:pPr>
      <w:r w:rsidRPr="00913A04">
        <w:t>6.66</w:t>
      </w:r>
      <w:r w:rsidRPr="00913A04">
        <w:tab/>
      </w:r>
      <w:r w:rsidR="00BA6981" w:rsidRPr="00913A04">
        <w:rPr>
          <w:b/>
          <w:bCs/>
        </w:rPr>
        <w:t xml:space="preserve">Continue sharing best practices and lessons learned in the field of digital governance, including </w:t>
      </w:r>
      <w:proofErr w:type="gramStart"/>
      <w:r w:rsidR="00BA6981" w:rsidRPr="00913A04">
        <w:rPr>
          <w:b/>
          <w:bCs/>
        </w:rPr>
        <w:t>with regard to</w:t>
      </w:r>
      <w:proofErr w:type="gramEnd"/>
      <w:r w:rsidR="00BA6981" w:rsidRPr="00913A04">
        <w:rPr>
          <w:b/>
          <w:bCs/>
        </w:rPr>
        <w:t xml:space="preserve"> the promotion and protection of human rights in the use of emerging technologies (Armenia</w:t>
      </w:r>
      <w:r w:rsidR="001C7D4A">
        <w:rPr>
          <w:b/>
          <w:bCs/>
        </w:rPr>
        <w:t>);</w:t>
      </w:r>
    </w:p>
    <w:p w14:paraId="28FE319D" w14:textId="72EC4950" w:rsidR="00BA6981" w:rsidRPr="00913A04" w:rsidRDefault="00913A04" w:rsidP="00913A04">
      <w:pPr>
        <w:pStyle w:val="SingleTxtG"/>
        <w:tabs>
          <w:tab w:val="left" w:pos="2552"/>
        </w:tabs>
        <w:ind w:left="1701" w:hanging="6"/>
        <w:rPr>
          <w:b/>
          <w:bCs/>
        </w:rPr>
      </w:pPr>
      <w:r w:rsidRPr="00913A04">
        <w:t>6.67</w:t>
      </w:r>
      <w:r w:rsidRPr="00913A04">
        <w:tab/>
      </w:r>
      <w:r w:rsidR="00BA6981" w:rsidRPr="00913A04">
        <w:rPr>
          <w:b/>
          <w:bCs/>
        </w:rPr>
        <w:t>Continue to guarantee the budgetary independence of constitutional institutions, through the Parliament for budgetary decision-making (Dominican Republic</w:t>
      </w:r>
      <w:r w:rsidR="001C7D4A">
        <w:rPr>
          <w:b/>
          <w:bCs/>
        </w:rPr>
        <w:t>);</w:t>
      </w:r>
    </w:p>
    <w:p w14:paraId="42928826" w14:textId="07481222" w:rsidR="00BA6981" w:rsidRPr="00913A04" w:rsidRDefault="00913A04" w:rsidP="00913A04">
      <w:pPr>
        <w:pStyle w:val="SingleTxtG"/>
        <w:tabs>
          <w:tab w:val="left" w:pos="2552"/>
        </w:tabs>
        <w:ind w:left="1701" w:hanging="6"/>
        <w:rPr>
          <w:b/>
          <w:bCs/>
        </w:rPr>
      </w:pPr>
      <w:r w:rsidRPr="00913A04">
        <w:t>6.68</w:t>
      </w:r>
      <w:r w:rsidRPr="00913A04">
        <w:tab/>
      </w:r>
      <w:r w:rsidR="00BA6981" w:rsidRPr="00913A04">
        <w:rPr>
          <w:b/>
          <w:bCs/>
        </w:rPr>
        <w:t>Consider adopting a consent-based definition of rape (Zambia</w:t>
      </w:r>
      <w:r w:rsidR="001C7D4A">
        <w:rPr>
          <w:b/>
          <w:bCs/>
        </w:rPr>
        <w:t>);</w:t>
      </w:r>
    </w:p>
    <w:p w14:paraId="0A7DE509" w14:textId="33CE2AAE" w:rsidR="00BA6981" w:rsidRPr="00913A04" w:rsidRDefault="00913A04" w:rsidP="00913A04">
      <w:pPr>
        <w:pStyle w:val="SingleTxtG"/>
        <w:tabs>
          <w:tab w:val="left" w:pos="2552"/>
        </w:tabs>
        <w:ind w:left="1701" w:hanging="6"/>
        <w:rPr>
          <w:b/>
          <w:bCs/>
        </w:rPr>
      </w:pPr>
      <w:r w:rsidRPr="00913A04">
        <w:t>6.69</w:t>
      </w:r>
      <w:r w:rsidRPr="00913A04">
        <w:tab/>
      </w:r>
      <w:r w:rsidR="00BA6981" w:rsidRPr="00913A04">
        <w:rPr>
          <w:b/>
          <w:bCs/>
        </w:rPr>
        <w:t>Amend Article 141 of the Penal Code to introduce a consent-based definition of rape that applies to all persons without discrimination (Iceland</w:t>
      </w:r>
      <w:r w:rsidR="001C7D4A">
        <w:rPr>
          <w:b/>
          <w:bCs/>
        </w:rPr>
        <w:t>);</w:t>
      </w:r>
    </w:p>
    <w:p w14:paraId="1AC84BD6" w14:textId="4961462E" w:rsidR="00BA6981" w:rsidRPr="00913A04" w:rsidRDefault="00913A04" w:rsidP="00913A04">
      <w:pPr>
        <w:pStyle w:val="SingleTxtG"/>
        <w:tabs>
          <w:tab w:val="left" w:pos="2552"/>
        </w:tabs>
        <w:ind w:left="1701" w:hanging="6"/>
        <w:rPr>
          <w:b/>
          <w:bCs/>
        </w:rPr>
      </w:pPr>
      <w:r w:rsidRPr="00913A04">
        <w:t>6.70</w:t>
      </w:r>
      <w:r w:rsidRPr="00913A04">
        <w:tab/>
      </w:r>
      <w:r w:rsidR="00BA6981" w:rsidRPr="00913A04">
        <w:rPr>
          <w:b/>
          <w:bCs/>
        </w:rPr>
        <w:t>Amend the Penal Code to establish a consent-based definition of rape in line with international standards noting Estonia's early response outlining ongoing efforts in this regard (Philippines</w:t>
      </w:r>
      <w:r w:rsidR="001C7D4A">
        <w:rPr>
          <w:b/>
          <w:bCs/>
        </w:rPr>
        <w:t>);</w:t>
      </w:r>
    </w:p>
    <w:p w14:paraId="111201C0" w14:textId="2F8CD8AE" w:rsidR="00BA6981" w:rsidRPr="00913A04" w:rsidRDefault="00913A04" w:rsidP="00913A04">
      <w:pPr>
        <w:pStyle w:val="SingleTxtG"/>
        <w:tabs>
          <w:tab w:val="left" w:pos="2552"/>
        </w:tabs>
        <w:ind w:left="1701" w:hanging="6"/>
        <w:rPr>
          <w:b/>
          <w:bCs/>
        </w:rPr>
      </w:pPr>
      <w:r w:rsidRPr="00913A04">
        <w:t>6.71</w:t>
      </w:r>
      <w:r w:rsidRPr="00913A04">
        <w:tab/>
      </w:r>
      <w:r w:rsidR="00BA6981" w:rsidRPr="00913A04">
        <w:rPr>
          <w:b/>
          <w:bCs/>
        </w:rPr>
        <w:t>Amend Article 141 of the Penal Code to define rape based on lack of consent, in line with the Istanbul Convention (Slovenia</w:t>
      </w:r>
      <w:r w:rsidR="001C7D4A">
        <w:rPr>
          <w:b/>
          <w:bCs/>
        </w:rPr>
        <w:t>);</w:t>
      </w:r>
    </w:p>
    <w:p w14:paraId="7AD9CE48" w14:textId="2ED153E9" w:rsidR="00BA6981" w:rsidRPr="00913A04" w:rsidRDefault="00913A04" w:rsidP="00913A04">
      <w:pPr>
        <w:pStyle w:val="SingleTxtG"/>
        <w:tabs>
          <w:tab w:val="left" w:pos="2552"/>
        </w:tabs>
        <w:ind w:left="1701" w:hanging="6"/>
        <w:rPr>
          <w:b/>
          <w:bCs/>
        </w:rPr>
      </w:pPr>
      <w:r w:rsidRPr="00913A04">
        <w:t>6.72</w:t>
      </w:r>
      <w:r w:rsidRPr="00913A04">
        <w:tab/>
      </w:r>
      <w:r w:rsidR="00BA6981" w:rsidRPr="00913A04">
        <w:rPr>
          <w:b/>
          <w:bCs/>
        </w:rPr>
        <w:t xml:space="preserve">Strengthen access to justice, </w:t>
      </w:r>
      <w:proofErr w:type="gramStart"/>
      <w:r w:rsidR="00BA6981" w:rsidRPr="00913A04">
        <w:rPr>
          <w:b/>
          <w:bCs/>
        </w:rPr>
        <w:t>in particular by</w:t>
      </w:r>
      <w:proofErr w:type="gramEnd"/>
      <w:r w:rsidR="00BA6981" w:rsidRPr="00913A04">
        <w:rPr>
          <w:b/>
          <w:bCs/>
        </w:rPr>
        <w:t xml:space="preserve"> strengthening legal aid systems, </w:t>
      </w:r>
      <w:proofErr w:type="gramStart"/>
      <w:r w:rsidR="00BA6981" w:rsidRPr="00913A04">
        <w:rPr>
          <w:b/>
          <w:bCs/>
        </w:rPr>
        <w:t>in particular for</w:t>
      </w:r>
      <w:proofErr w:type="gramEnd"/>
      <w:r w:rsidR="00BA6981" w:rsidRPr="00913A04">
        <w:rPr>
          <w:b/>
          <w:bCs/>
        </w:rPr>
        <w:t xml:space="preserve"> women (Lebanon</w:t>
      </w:r>
      <w:r w:rsidR="001C7D4A">
        <w:rPr>
          <w:b/>
          <w:bCs/>
        </w:rPr>
        <w:t>);</w:t>
      </w:r>
    </w:p>
    <w:p w14:paraId="10CB8E74" w14:textId="26F8B8AC" w:rsidR="00BA6981" w:rsidRPr="00913A04" w:rsidRDefault="00913A04" w:rsidP="00913A04">
      <w:pPr>
        <w:pStyle w:val="SingleTxtG"/>
        <w:tabs>
          <w:tab w:val="left" w:pos="2552"/>
        </w:tabs>
        <w:ind w:left="1701" w:hanging="6"/>
        <w:rPr>
          <w:b/>
          <w:bCs/>
        </w:rPr>
      </w:pPr>
      <w:r w:rsidRPr="00913A04">
        <w:lastRenderedPageBreak/>
        <w:t>6.73</w:t>
      </w:r>
      <w:r w:rsidRPr="00913A04">
        <w:tab/>
      </w:r>
      <w:r w:rsidR="00BA6981" w:rsidRPr="00913A04">
        <w:rPr>
          <w:b/>
          <w:bCs/>
        </w:rPr>
        <w:t>Strengthen social reintegration programmes for released individuals with a human rights-based approach (Costa Rica</w:t>
      </w:r>
      <w:r w:rsidR="001C7D4A">
        <w:rPr>
          <w:b/>
          <w:bCs/>
        </w:rPr>
        <w:t>);</w:t>
      </w:r>
    </w:p>
    <w:p w14:paraId="6C24BA00" w14:textId="278B52EB" w:rsidR="00BA6981" w:rsidRPr="00913A04" w:rsidRDefault="00913A04" w:rsidP="00913A04">
      <w:pPr>
        <w:pStyle w:val="SingleTxtG"/>
        <w:tabs>
          <w:tab w:val="left" w:pos="2552"/>
        </w:tabs>
        <w:ind w:left="1701" w:hanging="6"/>
        <w:rPr>
          <w:b/>
          <w:bCs/>
        </w:rPr>
      </w:pPr>
      <w:r w:rsidRPr="00913A04">
        <w:t>6.74</w:t>
      </w:r>
      <w:r w:rsidRPr="00913A04">
        <w:tab/>
      </w:r>
      <w:r w:rsidR="00BA6981" w:rsidRPr="00913A04">
        <w:rPr>
          <w:b/>
          <w:bCs/>
        </w:rPr>
        <w:t>Cease the practice of holding shameful annual events that glorify former Waffen-SS legionnaires and Nazi collaborators (Russian Federation</w:t>
      </w:r>
      <w:r w:rsidR="001C7D4A">
        <w:rPr>
          <w:b/>
          <w:bCs/>
        </w:rPr>
        <w:t>);</w:t>
      </w:r>
    </w:p>
    <w:p w14:paraId="27045D16" w14:textId="3078DB8C" w:rsidR="00BA6981" w:rsidRPr="00913A04" w:rsidRDefault="00913A04" w:rsidP="00913A04">
      <w:pPr>
        <w:pStyle w:val="SingleTxtG"/>
        <w:tabs>
          <w:tab w:val="left" w:pos="2552"/>
        </w:tabs>
        <w:ind w:left="1701" w:hanging="6"/>
        <w:rPr>
          <w:b/>
          <w:bCs/>
        </w:rPr>
      </w:pPr>
      <w:r w:rsidRPr="00913A04">
        <w:t>6.75</w:t>
      </w:r>
      <w:r w:rsidRPr="00913A04">
        <w:tab/>
      </w:r>
      <w:r w:rsidR="00BA6981" w:rsidRPr="00913A04">
        <w:rPr>
          <w:b/>
          <w:bCs/>
        </w:rPr>
        <w:t>Strengthen measures to prevent and combat hate speech by ensuring the effective implementation of the existing legal framework and by strengthening mechanisms for reporting and prosecution (Cameroon</w:t>
      </w:r>
      <w:r w:rsidR="001C7D4A">
        <w:rPr>
          <w:b/>
          <w:bCs/>
        </w:rPr>
        <w:t>);</w:t>
      </w:r>
    </w:p>
    <w:p w14:paraId="6D73EC5B" w14:textId="7DEAB6EF" w:rsidR="00BA6981" w:rsidRPr="00913A04" w:rsidRDefault="00913A04" w:rsidP="00913A04">
      <w:pPr>
        <w:pStyle w:val="SingleTxtG"/>
        <w:tabs>
          <w:tab w:val="left" w:pos="2552"/>
        </w:tabs>
        <w:ind w:left="1701" w:hanging="6"/>
        <w:rPr>
          <w:b/>
          <w:bCs/>
        </w:rPr>
      </w:pPr>
      <w:r w:rsidRPr="00913A04">
        <w:t>6.76</w:t>
      </w:r>
      <w:r w:rsidRPr="00913A04">
        <w:tab/>
      </w:r>
      <w:r w:rsidR="00BA6981" w:rsidRPr="00913A04">
        <w:rPr>
          <w:b/>
          <w:bCs/>
        </w:rPr>
        <w:t xml:space="preserve">Finalise the legislative process to criminalise hate speech that incites discrimination, hostility, and violence against individuals and groups of people, including </w:t>
      </w:r>
      <w:proofErr w:type="gramStart"/>
      <w:r w:rsidR="00BA6981" w:rsidRPr="00913A04">
        <w:rPr>
          <w:b/>
          <w:bCs/>
        </w:rPr>
        <w:t>on the basis of</w:t>
      </w:r>
      <w:proofErr w:type="gramEnd"/>
      <w:r w:rsidR="00BA6981" w:rsidRPr="00913A04">
        <w:rPr>
          <w:b/>
          <w:bCs/>
        </w:rPr>
        <w:t xml:space="preserve"> race and religion or belief (Indonesia</w:t>
      </w:r>
      <w:r w:rsidR="001C7D4A">
        <w:rPr>
          <w:b/>
          <w:bCs/>
        </w:rPr>
        <w:t>);</w:t>
      </w:r>
    </w:p>
    <w:p w14:paraId="133F5752" w14:textId="566F10F7" w:rsidR="00BA6981" w:rsidRPr="00913A04" w:rsidRDefault="00913A04" w:rsidP="00913A04">
      <w:pPr>
        <w:pStyle w:val="SingleTxtG"/>
        <w:tabs>
          <w:tab w:val="left" w:pos="2552"/>
        </w:tabs>
        <w:ind w:left="1701" w:hanging="6"/>
        <w:rPr>
          <w:b/>
          <w:bCs/>
        </w:rPr>
      </w:pPr>
      <w:r w:rsidRPr="00913A04">
        <w:t>6.77</w:t>
      </w:r>
      <w:r w:rsidRPr="00913A04">
        <w:tab/>
      </w:r>
      <w:r w:rsidR="00BA6981" w:rsidRPr="00913A04">
        <w:rPr>
          <w:b/>
          <w:bCs/>
        </w:rPr>
        <w:t>Ensure the freedom of operation of human rights organizations and activists, and to refrain from prosecuting them for the lawful expression of their views (Belarus</w:t>
      </w:r>
      <w:r w:rsidR="001C7D4A">
        <w:rPr>
          <w:b/>
          <w:bCs/>
        </w:rPr>
        <w:t>);</w:t>
      </w:r>
    </w:p>
    <w:p w14:paraId="0005ACCD" w14:textId="160B9C12" w:rsidR="00BA6981" w:rsidRPr="00913A04" w:rsidRDefault="00913A04" w:rsidP="00913A04">
      <w:pPr>
        <w:pStyle w:val="SingleTxtG"/>
        <w:tabs>
          <w:tab w:val="left" w:pos="2552"/>
        </w:tabs>
        <w:ind w:left="1701" w:hanging="6"/>
        <w:rPr>
          <w:b/>
          <w:bCs/>
        </w:rPr>
      </w:pPr>
      <w:r w:rsidRPr="00913A04">
        <w:t>6.78</w:t>
      </w:r>
      <w:r w:rsidRPr="00913A04">
        <w:tab/>
      </w:r>
      <w:r w:rsidR="00BA6981" w:rsidRPr="00913A04">
        <w:rPr>
          <w:b/>
          <w:bCs/>
        </w:rPr>
        <w:t>Continue to strengthen the protection of freedom of opinion and expression and freedom of religion or belief and ensure that any regulatory measures are consistent with relevant international obligations (Egypt</w:t>
      </w:r>
      <w:r w:rsidR="001C7D4A">
        <w:rPr>
          <w:b/>
          <w:bCs/>
        </w:rPr>
        <w:t>);</w:t>
      </w:r>
    </w:p>
    <w:p w14:paraId="74C2D6F0" w14:textId="33065C31" w:rsidR="00BA6981" w:rsidRPr="00913A04" w:rsidRDefault="00913A04" w:rsidP="00913A04">
      <w:pPr>
        <w:pStyle w:val="SingleTxtG"/>
        <w:tabs>
          <w:tab w:val="left" w:pos="2552"/>
        </w:tabs>
        <w:ind w:left="1701" w:hanging="6"/>
        <w:rPr>
          <w:b/>
          <w:bCs/>
        </w:rPr>
      </w:pPr>
      <w:r w:rsidRPr="00913A04">
        <w:t>6.79</w:t>
      </w:r>
      <w:r w:rsidRPr="00913A04">
        <w:tab/>
      </w:r>
      <w:r w:rsidR="00BA6981" w:rsidRPr="00913A04">
        <w:rPr>
          <w:b/>
          <w:bCs/>
        </w:rPr>
        <w:t>Ensure that security regulations implemented against disinformation do not disproportionately restrict civil liberties, by establishing clear limits on the use of mass surveillance technologies, such as facial recognition (Chile</w:t>
      </w:r>
      <w:r w:rsidR="001C7D4A">
        <w:rPr>
          <w:b/>
          <w:bCs/>
        </w:rPr>
        <w:t>);</w:t>
      </w:r>
    </w:p>
    <w:p w14:paraId="71BCA44E" w14:textId="2CD64448" w:rsidR="00BA6981" w:rsidRPr="00913A04" w:rsidRDefault="00913A04" w:rsidP="00913A04">
      <w:pPr>
        <w:pStyle w:val="SingleTxtG"/>
        <w:tabs>
          <w:tab w:val="left" w:pos="2552"/>
        </w:tabs>
        <w:ind w:left="1701" w:hanging="6"/>
        <w:rPr>
          <w:b/>
          <w:bCs/>
        </w:rPr>
      </w:pPr>
      <w:r w:rsidRPr="00913A04">
        <w:t>6.80</w:t>
      </w:r>
      <w:r w:rsidRPr="00913A04">
        <w:tab/>
      </w:r>
      <w:r w:rsidR="00BA6981" w:rsidRPr="00913A04">
        <w:rPr>
          <w:b/>
          <w:bCs/>
        </w:rPr>
        <w:t>Cease the practice of exerting pressure on Russian-language media, including unjustified revocation of licenses, blocking of websites, and obstruction of lawful journalistic activity (Belarus</w:t>
      </w:r>
      <w:r w:rsidR="001C7D4A">
        <w:rPr>
          <w:b/>
          <w:bCs/>
        </w:rPr>
        <w:t>);</w:t>
      </w:r>
    </w:p>
    <w:p w14:paraId="09E34579" w14:textId="40FFB52D" w:rsidR="00BA6981" w:rsidRPr="00913A04" w:rsidRDefault="00913A04" w:rsidP="00913A04">
      <w:pPr>
        <w:pStyle w:val="SingleTxtG"/>
        <w:tabs>
          <w:tab w:val="left" w:pos="2552"/>
        </w:tabs>
        <w:ind w:left="1701" w:hanging="6"/>
        <w:rPr>
          <w:b/>
          <w:bCs/>
        </w:rPr>
      </w:pPr>
      <w:r w:rsidRPr="00913A04">
        <w:t>6.81</w:t>
      </w:r>
      <w:r w:rsidRPr="00913A04">
        <w:tab/>
      </w:r>
      <w:r w:rsidR="00BA6981" w:rsidRPr="00913A04">
        <w:rPr>
          <w:b/>
          <w:bCs/>
        </w:rPr>
        <w:t>Ensure that the use of artificial intelligence and automated systems comply with human rights principles (Albania</w:t>
      </w:r>
      <w:r w:rsidR="001C7D4A">
        <w:rPr>
          <w:b/>
          <w:bCs/>
        </w:rPr>
        <w:t>);</w:t>
      </w:r>
    </w:p>
    <w:p w14:paraId="6EECDE0A" w14:textId="4781289C" w:rsidR="00BA6981" w:rsidRPr="00913A04" w:rsidRDefault="00913A04" w:rsidP="00913A04">
      <w:pPr>
        <w:pStyle w:val="SingleTxtG"/>
        <w:tabs>
          <w:tab w:val="left" w:pos="2552"/>
        </w:tabs>
        <w:ind w:left="1701" w:hanging="6"/>
        <w:rPr>
          <w:b/>
          <w:bCs/>
        </w:rPr>
      </w:pPr>
      <w:r w:rsidRPr="00913A04">
        <w:t>6.82</w:t>
      </w:r>
      <w:r w:rsidRPr="00913A04">
        <w:tab/>
      </w:r>
      <w:r w:rsidR="00BA6981" w:rsidRPr="00913A04">
        <w:rPr>
          <w:b/>
          <w:bCs/>
        </w:rPr>
        <w:t>Ensure that all surveillance measures and state data-processing systems are regulated by law and comply with the principles of legality, necessity, and proportionality, and that the protection of personal data is guaranteed (Romania</w:t>
      </w:r>
      <w:r w:rsidR="001C7D4A">
        <w:rPr>
          <w:b/>
          <w:bCs/>
        </w:rPr>
        <w:t>);</w:t>
      </w:r>
    </w:p>
    <w:p w14:paraId="100F107C" w14:textId="13268320" w:rsidR="00BA6981" w:rsidRPr="00913A04" w:rsidRDefault="00913A04" w:rsidP="00913A04">
      <w:pPr>
        <w:pStyle w:val="SingleTxtG"/>
        <w:tabs>
          <w:tab w:val="left" w:pos="2552"/>
        </w:tabs>
        <w:ind w:left="1701" w:hanging="6"/>
        <w:rPr>
          <w:b/>
          <w:bCs/>
        </w:rPr>
      </w:pPr>
      <w:r w:rsidRPr="00913A04">
        <w:t>6.83</w:t>
      </w:r>
      <w:r w:rsidRPr="00913A04">
        <w:tab/>
      </w:r>
      <w:r w:rsidR="00BA6981" w:rsidRPr="00913A04">
        <w:rPr>
          <w:b/>
          <w:bCs/>
        </w:rPr>
        <w:t>Further reinforce its data protection framework, including independent oversight mechanisms (Germany</w:t>
      </w:r>
      <w:r w:rsidR="001C7D4A">
        <w:rPr>
          <w:b/>
          <w:bCs/>
        </w:rPr>
        <w:t>);</w:t>
      </w:r>
    </w:p>
    <w:p w14:paraId="44F41CCD" w14:textId="1E4D363D" w:rsidR="00BA6981" w:rsidRPr="00913A04" w:rsidRDefault="00913A04" w:rsidP="00913A04">
      <w:pPr>
        <w:pStyle w:val="SingleTxtG"/>
        <w:tabs>
          <w:tab w:val="left" w:pos="2552"/>
        </w:tabs>
        <w:ind w:left="1701" w:hanging="6"/>
        <w:rPr>
          <w:b/>
          <w:bCs/>
        </w:rPr>
      </w:pPr>
      <w:r w:rsidRPr="00913A04">
        <w:t>6.84</w:t>
      </w:r>
      <w:r w:rsidRPr="00913A04">
        <w:tab/>
      </w:r>
      <w:r w:rsidR="00BA6981" w:rsidRPr="00913A04">
        <w:rPr>
          <w:b/>
          <w:bCs/>
        </w:rPr>
        <w:t>Take all necessary measures to strengthen the means to combat trafficking in women and girls for the purposes of sexual exploitation and forced labour (Tunisia</w:t>
      </w:r>
      <w:r w:rsidR="001C7D4A">
        <w:rPr>
          <w:b/>
          <w:bCs/>
        </w:rPr>
        <w:t>);</w:t>
      </w:r>
    </w:p>
    <w:p w14:paraId="6401B2C5" w14:textId="52799B72" w:rsidR="00BA6981" w:rsidRPr="00913A04" w:rsidRDefault="00913A04" w:rsidP="00913A04">
      <w:pPr>
        <w:pStyle w:val="SingleTxtG"/>
        <w:tabs>
          <w:tab w:val="left" w:pos="2552"/>
        </w:tabs>
        <w:ind w:left="1701" w:hanging="6"/>
        <w:rPr>
          <w:b/>
          <w:bCs/>
        </w:rPr>
      </w:pPr>
      <w:r w:rsidRPr="00913A04">
        <w:t>6.85</w:t>
      </w:r>
      <w:r w:rsidRPr="00913A04">
        <w:tab/>
      </w:r>
      <w:r w:rsidR="00BA6981" w:rsidRPr="00913A04">
        <w:rPr>
          <w:b/>
          <w:bCs/>
        </w:rPr>
        <w:t>Investigate cases of trafficking in women and girls for sexual exploitation and forced labour (Iraq</w:t>
      </w:r>
      <w:r w:rsidR="001C7D4A">
        <w:rPr>
          <w:b/>
          <w:bCs/>
        </w:rPr>
        <w:t>);</w:t>
      </w:r>
    </w:p>
    <w:p w14:paraId="303428A7" w14:textId="1EC6FA36" w:rsidR="00BA6981" w:rsidRPr="00913A04" w:rsidRDefault="00913A04" w:rsidP="00913A04">
      <w:pPr>
        <w:pStyle w:val="SingleTxtG"/>
        <w:tabs>
          <w:tab w:val="left" w:pos="2552"/>
        </w:tabs>
        <w:ind w:left="1701" w:hanging="6"/>
        <w:rPr>
          <w:b/>
          <w:bCs/>
        </w:rPr>
      </w:pPr>
      <w:r w:rsidRPr="00913A04">
        <w:t>6.86</w:t>
      </w:r>
      <w:r w:rsidRPr="00913A04">
        <w:tab/>
      </w:r>
      <w:r w:rsidR="00BA6981" w:rsidRPr="00913A04">
        <w:rPr>
          <w:b/>
          <w:bCs/>
        </w:rPr>
        <w:t>Take measures to combat the crimes of trafficking in human beings, especially women, and prosecute those responsible, and provide support to victims and survivors (Libya</w:t>
      </w:r>
      <w:r w:rsidR="001C7D4A">
        <w:rPr>
          <w:b/>
          <w:bCs/>
        </w:rPr>
        <w:t>);</w:t>
      </w:r>
    </w:p>
    <w:p w14:paraId="5C085686" w14:textId="1EF1012E" w:rsidR="00BA6981" w:rsidRPr="00913A04" w:rsidRDefault="00913A04" w:rsidP="00913A04">
      <w:pPr>
        <w:pStyle w:val="SingleTxtG"/>
        <w:tabs>
          <w:tab w:val="left" w:pos="2552"/>
        </w:tabs>
        <w:ind w:left="1701" w:hanging="6"/>
        <w:rPr>
          <w:b/>
          <w:bCs/>
        </w:rPr>
      </w:pPr>
      <w:r w:rsidRPr="00913A04">
        <w:t>6.87</w:t>
      </w:r>
      <w:r w:rsidRPr="00913A04">
        <w:tab/>
      </w:r>
      <w:r w:rsidR="00BA6981" w:rsidRPr="00913A04">
        <w:rPr>
          <w:b/>
          <w:bCs/>
        </w:rPr>
        <w:t>Ensure effective and impartial investigation of all cases of trafficking in persons as well as prosecution and adequate punishment for perpetrators (Algeria</w:t>
      </w:r>
      <w:r w:rsidR="001C7D4A">
        <w:rPr>
          <w:b/>
          <w:bCs/>
        </w:rPr>
        <w:t>);</w:t>
      </w:r>
    </w:p>
    <w:p w14:paraId="46EC33F0" w14:textId="50BA879A" w:rsidR="00BA6981" w:rsidRPr="00913A04" w:rsidRDefault="00913A04" w:rsidP="00913A04">
      <w:pPr>
        <w:pStyle w:val="SingleTxtG"/>
        <w:tabs>
          <w:tab w:val="left" w:pos="2552"/>
        </w:tabs>
        <w:ind w:left="1701" w:hanging="6"/>
        <w:rPr>
          <w:b/>
          <w:bCs/>
        </w:rPr>
      </w:pPr>
      <w:r w:rsidRPr="00913A04">
        <w:t>6.88</w:t>
      </w:r>
      <w:r w:rsidRPr="00913A04">
        <w:tab/>
      </w:r>
      <w:r w:rsidR="00BA6981" w:rsidRPr="00913A04">
        <w:rPr>
          <w:b/>
          <w:bCs/>
        </w:rPr>
        <w:t>Ensure that all cases of human trafficking are investigated effectively and perpetrators are prosecuted and adequately punished (Poland</w:t>
      </w:r>
      <w:r w:rsidR="001C7D4A">
        <w:rPr>
          <w:b/>
          <w:bCs/>
        </w:rPr>
        <w:t>);</w:t>
      </w:r>
    </w:p>
    <w:p w14:paraId="6E914F2F" w14:textId="1AD0A0EE" w:rsidR="00BA6981" w:rsidRPr="00913A04" w:rsidRDefault="00913A04" w:rsidP="00913A04">
      <w:pPr>
        <w:pStyle w:val="SingleTxtG"/>
        <w:tabs>
          <w:tab w:val="left" w:pos="2552"/>
        </w:tabs>
        <w:ind w:left="1701" w:hanging="6"/>
        <w:rPr>
          <w:b/>
          <w:bCs/>
        </w:rPr>
      </w:pPr>
      <w:r w:rsidRPr="00913A04">
        <w:t>6.89</w:t>
      </w:r>
      <w:r w:rsidRPr="00913A04">
        <w:tab/>
      </w:r>
      <w:r w:rsidR="00BA6981" w:rsidRPr="00913A04">
        <w:rPr>
          <w:b/>
          <w:bCs/>
        </w:rPr>
        <w:t>Intensify efforts to combat trafficking in human beings by ensuring thorough investigations, holding perpetrators accountable for their actions and maintaining comprehensive support services for victims, including children (Lebanon</w:t>
      </w:r>
      <w:r w:rsidR="001C7D4A">
        <w:rPr>
          <w:b/>
          <w:bCs/>
        </w:rPr>
        <w:t>);</w:t>
      </w:r>
    </w:p>
    <w:p w14:paraId="5797A579" w14:textId="168F843C" w:rsidR="00BA6981" w:rsidRPr="00913A04" w:rsidRDefault="00913A04" w:rsidP="00913A04">
      <w:pPr>
        <w:pStyle w:val="SingleTxtG"/>
        <w:tabs>
          <w:tab w:val="left" w:pos="2552"/>
        </w:tabs>
        <w:ind w:left="1701" w:hanging="6"/>
        <w:rPr>
          <w:b/>
          <w:bCs/>
        </w:rPr>
      </w:pPr>
      <w:r w:rsidRPr="00913A04">
        <w:t>6.90</w:t>
      </w:r>
      <w:r w:rsidRPr="00913A04">
        <w:tab/>
      </w:r>
      <w:r w:rsidR="00BA6981" w:rsidRPr="00913A04">
        <w:rPr>
          <w:b/>
          <w:bCs/>
        </w:rPr>
        <w:t>Adopt national strategies to investigate cases of trafficking in women and girls, and allocate necessary funds to provide effective victim-assistance services (Azerbaijan</w:t>
      </w:r>
      <w:r w:rsidR="001C7D4A">
        <w:rPr>
          <w:b/>
          <w:bCs/>
        </w:rPr>
        <w:t>);</w:t>
      </w:r>
    </w:p>
    <w:p w14:paraId="6FB40645" w14:textId="30646550" w:rsidR="00BA6981" w:rsidRPr="00913A04" w:rsidRDefault="00913A04" w:rsidP="00913A04">
      <w:pPr>
        <w:pStyle w:val="SingleTxtG"/>
        <w:tabs>
          <w:tab w:val="left" w:pos="2552"/>
        </w:tabs>
        <w:ind w:left="1701" w:hanging="6"/>
        <w:rPr>
          <w:b/>
          <w:bCs/>
        </w:rPr>
      </w:pPr>
      <w:r w:rsidRPr="00913A04">
        <w:lastRenderedPageBreak/>
        <w:t>6.91</w:t>
      </w:r>
      <w:r w:rsidRPr="00913A04">
        <w:tab/>
      </w:r>
      <w:r w:rsidR="00BA6981" w:rsidRPr="00913A04">
        <w:rPr>
          <w:b/>
          <w:bCs/>
        </w:rPr>
        <w:t>Strengthen the mechanisms and institutions responsible for combating trafficking in persons for the purposes of sexual exploitation and forced labour, adopt effective measures to prosecute traffickers, and pay particular attention to prevention as well as the protection of victims (Djibouti</w:t>
      </w:r>
      <w:r w:rsidR="001C7D4A">
        <w:rPr>
          <w:b/>
          <w:bCs/>
        </w:rPr>
        <w:t>);</w:t>
      </w:r>
    </w:p>
    <w:p w14:paraId="686173CF" w14:textId="0E5D67D1" w:rsidR="00BA6981" w:rsidRPr="00913A04" w:rsidRDefault="00913A04" w:rsidP="00913A04">
      <w:pPr>
        <w:pStyle w:val="SingleTxtG"/>
        <w:tabs>
          <w:tab w:val="left" w:pos="2552"/>
        </w:tabs>
        <w:ind w:left="1701" w:hanging="6"/>
        <w:rPr>
          <w:b/>
          <w:bCs/>
        </w:rPr>
      </w:pPr>
      <w:r w:rsidRPr="00913A04">
        <w:t>6.92</w:t>
      </w:r>
      <w:r w:rsidRPr="00913A04">
        <w:tab/>
      </w:r>
      <w:r w:rsidR="00BA6981" w:rsidRPr="00913A04">
        <w:rPr>
          <w:b/>
          <w:bCs/>
        </w:rPr>
        <w:t>Strengthen efforts against human trafficking, including labour exploitation, improving preventive measures and identification and protection of victims (Finland</w:t>
      </w:r>
      <w:r w:rsidR="001C7D4A">
        <w:rPr>
          <w:b/>
          <w:bCs/>
        </w:rPr>
        <w:t>);</w:t>
      </w:r>
    </w:p>
    <w:p w14:paraId="7DA4B805" w14:textId="6AF32EF5" w:rsidR="00BA6981" w:rsidRPr="00913A04" w:rsidRDefault="00913A04" w:rsidP="00913A04">
      <w:pPr>
        <w:pStyle w:val="SingleTxtG"/>
        <w:tabs>
          <w:tab w:val="left" w:pos="2552"/>
        </w:tabs>
        <w:ind w:left="1701" w:hanging="6"/>
        <w:rPr>
          <w:b/>
          <w:bCs/>
        </w:rPr>
      </w:pPr>
      <w:r w:rsidRPr="00913A04">
        <w:t>6.93</w:t>
      </w:r>
      <w:r w:rsidRPr="00913A04">
        <w:tab/>
      </w:r>
      <w:r w:rsidR="00BA6981" w:rsidRPr="00913A04">
        <w:rPr>
          <w:b/>
          <w:bCs/>
        </w:rPr>
        <w:t>Continue efforts to combat trafficking in persons</w:t>
      </w:r>
      <w:r w:rsidR="007142FF">
        <w:rPr>
          <w:b/>
          <w:bCs/>
        </w:rPr>
        <w:t xml:space="preserve">  </w:t>
      </w:r>
      <w:r w:rsidR="00BA6981" w:rsidRPr="00913A04">
        <w:rPr>
          <w:b/>
          <w:bCs/>
        </w:rPr>
        <w:t xml:space="preserve"> by strengthening prevention and protection mechanisms in line with international standards (Bahrain</w:t>
      </w:r>
      <w:r w:rsidR="001C7D4A">
        <w:rPr>
          <w:b/>
          <w:bCs/>
        </w:rPr>
        <w:t>);</w:t>
      </w:r>
    </w:p>
    <w:p w14:paraId="33348044" w14:textId="413A0C35" w:rsidR="00BA6981" w:rsidRPr="00913A04" w:rsidRDefault="00913A04" w:rsidP="00913A04">
      <w:pPr>
        <w:pStyle w:val="SingleTxtG"/>
        <w:tabs>
          <w:tab w:val="left" w:pos="2552"/>
        </w:tabs>
        <w:ind w:left="1701" w:hanging="6"/>
        <w:rPr>
          <w:b/>
          <w:bCs/>
        </w:rPr>
      </w:pPr>
      <w:r w:rsidRPr="00913A04">
        <w:t>6.94</w:t>
      </w:r>
      <w:r w:rsidRPr="00913A04">
        <w:tab/>
      </w:r>
      <w:r w:rsidR="00BA6981" w:rsidRPr="00913A04">
        <w:rPr>
          <w:b/>
          <w:bCs/>
        </w:rPr>
        <w:t>Continue providing referral and support services to children who were victims of trafficking and ensure that all such cases are investigated and perpetrators brought to justice (Seychelles</w:t>
      </w:r>
      <w:r w:rsidR="001C7D4A">
        <w:rPr>
          <w:b/>
          <w:bCs/>
        </w:rPr>
        <w:t>);</w:t>
      </w:r>
    </w:p>
    <w:p w14:paraId="55EB3A33" w14:textId="3169C1BC" w:rsidR="00BA6981" w:rsidRPr="00913A04" w:rsidRDefault="00913A04" w:rsidP="00913A04">
      <w:pPr>
        <w:pStyle w:val="SingleTxtG"/>
        <w:tabs>
          <w:tab w:val="left" w:pos="2552"/>
        </w:tabs>
        <w:ind w:left="1701" w:hanging="6"/>
        <w:rPr>
          <w:b/>
          <w:bCs/>
        </w:rPr>
      </w:pPr>
      <w:r w:rsidRPr="00913A04">
        <w:t>6.95</w:t>
      </w:r>
      <w:r w:rsidRPr="00913A04">
        <w:tab/>
      </w:r>
      <w:r w:rsidR="00BA6981" w:rsidRPr="00913A04">
        <w:rPr>
          <w:b/>
          <w:bCs/>
        </w:rPr>
        <w:t>Continue strengthening measures to reduce gender inequalities, including sustained action to close the gender pay gap and promote equitable access to leadership positions (Panama</w:t>
      </w:r>
      <w:r w:rsidR="001C7D4A">
        <w:rPr>
          <w:b/>
          <w:bCs/>
        </w:rPr>
        <w:t>);</w:t>
      </w:r>
    </w:p>
    <w:p w14:paraId="3C249F34" w14:textId="77EF4652" w:rsidR="00BA6981" w:rsidRPr="00913A04" w:rsidRDefault="00913A04" w:rsidP="00913A04">
      <w:pPr>
        <w:pStyle w:val="SingleTxtG"/>
        <w:tabs>
          <w:tab w:val="left" w:pos="2552"/>
        </w:tabs>
        <w:ind w:left="1701" w:hanging="6"/>
        <w:rPr>
          <w:b/>
          <w:bCs/>
        </w:rPr>
      </w:pPr>
      <w:r w:rsidRPr="00913A04">
        <w:t>6.96</w:t>
      </w:r>
      <w:r w:rsidRPr="00913A04">
        <w:tab/>
      </w:r>
      <w:r w:rsidR="00BA6981" w:rsidRPr="00913A04">
        <w:rPr>
          <w:b/>
          <w:bCs/>
        </w:rPr>
        <w:t>Intensify measures to close the gender pay gap and ensure equal remuneration for work of equal value (Romania</w:t>
      </w:r>
      <w:r w:rsidR="001C7D4A">
        <w:rPr>
          <w:b/>
          <w:bCs/>
        </w:rPr>
        <w:t>);</w:t>
      </w:r>
    </w:p>
    <w:p w14:paraId="63FC6C99" w14:textId="3D7CCDC8" w:rsidR="00BA6981" w:rsidRPr="00913A04" w:rsidRDefault="00913A04" w:rsidP="00913A04">
      <w:pPr>
        <w:pStyle w:val="SingleTxtG"/>
        <w:tabs>
          <w:tab w:val="left" w:pos="2552"/>
        </w:tabs>
        <w:ind w:left="1701" w:hanging="6"/>
        <w:rPr>
          <w:b/>
          <w:bCs/>
        </w:rPr>
      </w:pPr>
      <w:r w:rsidRPr="00913A04">
        <w:t>6.97</w:t>
      </w:r>
      <w:r w:rsidRPr="00913A04">
        <w:tab/>
      </w:r>
      <w:r w:rsidR="00BA6981" w:rsidRPr="00913A04">
        <w:rPr>
          <w:b/>
          <w:bCs/>
        </w:rPr>
        <w:t>Continue the efforts aimed at combating gender inequality, including at reducing the gender segregation in education and labour market (Republic of Moldova</w:t>
      </w:r>
      <w:r w:rsidR="001C7D4A">
        <w:rPr>
          <w:b/>
          <w:bCs/>
        </w:rPr>
        <w:t>);</w:t>
      </w:r>
    </w:p>
    <w:p w14:paraId="65DF1A33" w14:textId="231A27FD" w:rsidR="00BA6981" w:rsidRPr="00913A04" w:rsidRDefault="00913A04" w:rsidP="00913A04">
      <w:pPr>
        <w:pStyle w:val="SingleTxtG"/>
        <w:tabs>
          <w:tab w:val="left" w:pos="2552"/>
        </w:tabs>
        <w:ind w:left="1701" w:hanging="6"/>
        <w:rPr>
          <w:b/>
          <w:bCs/>
        </w:rPr>
      </w:pPr>
      <w:r w:rsidRPr="00913A04">
        <w:t>6.98</w:t>
      </w:r>
      <w:r w:rsidRPr="00913A04">
        <w:tab/>
      </w:r>
      <w:r w:rsidR="00BA6981" w:rsidRPr="00913A04">
        <w:rPr>
          <w:b/>
          <w:bCs/>
        </w:rPr>
        <w:t>Implement effective and targeted measures and campaigns to further reduce the gender pay gap (Belgium</w:t>
      </w:r>
      <w:r w:rsidR="001C7D4A">
        <w:rPr>
          <w:b/>
          <w:bCs/>
        </w:rPr>
        <w:t>);</w:t>
      </w:r>
    </w:p>
    <w:p w14:paraId="3AFCF097" w14:textId="3B5E1360" w:rsidR="00BA6981" w:rsidRPr="00913A04" w:rsidRDefault="00913A04" w:rsidP="00913A04">
      <w:pPr>
        <w:pStyle w:val="SingleTxtG"/>
        <w:tabs>
          <w:tab w:val="left" w:pos="2552"/>
        </w:tabs>
        <w:ind w:left="1701" w:hanging="6"/>
        <w:rPr>
          <w:b/>
          <w:bCs/>
        </w:rPr>
      </w:pPr>
      <w:r w:rsidRPr="00913A04">
        <w:t>6.99</w:t>
      </w:r>
      <w:r w:rsidRPr="00913A04">
        <w:tab/>
      </w:r>
      <w:r w:rsidR="00BA6981" w:rsidRPr="00913A04">
        <w:rPr>
          <w:b/>
          <w:bCs/>
        </w:rPr>
        <w:t>Strengthen efforts that ensure that women and men receive equal pay for work of equal value (Botswana</w:t>
      </w:r>
      <w:r w:rsidR="001C7D4A">
        <w:rPr>
          <w:b/>
          <w:bCs/>
        </w:rPr>
        <w:t>);</w:t>
      </w:r>
    </w:p>
    <w:p w14:paraId="14A6B76F" w14:textId="56029013" w:rsidR="00BA6981" w:rsidRPr="00913A04" w:rsidRDefault="00913A04" w:rsidP="00913A04">
      <w:pPr>
        <w:pStyle w:val="SingleTxtG"/>
        <w:tabs>
          <w:tab w:val="left" w:pos="2552"/>
        </w:tabs>
        <w:ind w:left="1701" w:hanging="6"/>
        <w:rPr>
          <w:b/>
          <w:bCs/>
        </w:rPr>
      </w:pPr>
      <w:r w:rsidRPr="00913A04">
        <w:t>6.100</w:t>
      </w:r>
      <w:r w:rsidRPr="00913A04">
        <w:tab/>
      </w:r>
      <w:r w:rsidR="00BA6981" w:rsidRPr="00913A04">
        <w:rPr>
          <w:b/>
          <w:bCs/>
        </w:rPr>
        <w:t xml:space="preserve">Pursue efforts to reduce inequalities between women and men, </w:t>
      </w:r>
      <w:proofErr w:type="gramStart"/>
      <w:r w:rsidR="00BA6981" w:rsidRPr="00913A04">
        <w:rPr>
          <w:b/>
          <w:bCs/>
        </w:rPr>
        <w:t>in particular</w:t>
      </w:r>
      <w:proofErr w:type="gramEnd"/>
      <w:r w:rsidR="00BA6981" w:rsidRPr="00913A04">
        <w:rPr>
          <w:b/>
          <w:bCs/>
        </w:rPr>
        <w:t xml:space="preserve"> the wage gap, through targeted public policies and wage transparency mechanisms (Cameroon</w:t>
      </w:r>
      <w:r w:rsidR="001C7D4A">
        <w:rPr>
          <w:b/>
          <w:bCs/>
        </w:rPr>
        <w:t>);</w:t>
      </w:r>
    </w:p>
    <w:p w14:paraId="5AD7EA59" w14:textId="216FB86A" w:rsidR="00BA6981" w:rsidRPr="00913A04" w:rsidRDefault="00913A04" w:rsidP="00913A04">
      <w:pPr>
        <w:pStyle w:val="SingleTxtG"/>
        <w:tabs>
          <w:tab w:val="left" w:pos="2552"/>
        </w:tabs>
        <w:ind w:left="1701" w:hanging="6"/>
        <w:rPr>
          <w:b/>
          <w:bCs/>
        </w:rPr>
      </w:pPr>
      <w:r w:rsidRPr="00913A04">
        <w:t>6.101</w:t>
      </w:r>
      <w:r w:rsidRPr="00913A04">
        <w:tab/>
      </w:r>
      <w:r w:rsidR="00BA6981" w:rsidRPr="00913A04">
        <w:rPr>
          <w:b/>
          <w:bCs/>
        </w:rPr>
        <w:t>Adopt measures to eradicate the gender pay gap and the unequal distribution of care responsibilities (Cuba</w:t>
      </w:r>
      <w:r w:rsidR="001C7D4A">
        <w:rPr>
          <w:b/>
          <w:bCs/>
        </w:rPr>
        <w:t>);</w:t>
      </w:r>
    </w:p>
    <w:p w14:paraId="28464E0C" w14:textId="637BDA39" w:rsidR="00BA6981" w:rsidRPr="00913A04" w:rsidRDefault="00913A04" w:rsidP="00913A04">
      <w:pPr>
        <w:pStyle w:val="SingleTxtG"/>
        <w:tabs>
          <w:tab w:val="left" w:pos="2552"/>
        </w:tabs>
        <w:ind w:left="1701" w:hanging="6"/>
        <w:rPr>
          <w:b/>
          <w:bCs/>
        </w:rPr>
      </w:pPr>
      <w:r w:rsidRPr="00913A04">
        <w:t>6.102</w:t>
      </w:r>
      <w:r w:rsidRPr="00913A04">
        <w:tab/>
      </w:r>
      <w:r w:rsidR="00BA6981" w:rsidRPr="00913A04">
        <w:rPr>
          <w:b/>
          <w:bCs/>
        </w:rPr>
        <w:t>Address the gender pay gap with comprehensive measures targeting unequal distribution of care responsibilities, to facilitate equal participation in the work force (Iceland</w:t>
      </w:r>
      <w:r w:rsidR="001C7D4A">
        <w:rPr>
          <w:b/>
          <w:bCs/>
        </w:rPr>
        <w:t>);</w:t>
      </w:r>
    </w:p>
    <w:p w14:paraId="2C2CE38C" w14:textId="509AF37D" w:rsidR="00BA6981" w:rsidRPr="00913A04" w:rsidRDefault="00913A04" w:rsidP="00913A04">
      <w:pPr>
        <w:pStyle w:val="SingleTxtG"/>
        <w:tabs>
          <w:tab w:val="left" w:pos="2552"/>
        </w:tabs>
        <w:ind w:left="1701" w:hanging="6"/>
        <w:rPr>
          <w:b/>
          <w:bCs/>
        </w:rPr>
      </w:pPr>
      <w:r w:rsidRPr="00913A04">
        <w:t>6.103</w:t>
      </w:r>
      <w:r w:rsidRPr="00913A04">
        <w:tab/>
      </w:r>
      <w:r w:rsidR="00BA6981" w:rsidRPr="00913A04">
        <w:rPr>
          <w:b/>
          <w:bCs/>
        </w:rPr>
        <w:t>Continue advancing measures to reduce the gender pay gap, notably through the transposition and effective implementation of the EU Pay Transparency Directive (Portugal</w:t>
      </w:r>
      <w:r w:rsidR="001C7D4A">
        <w:rPr>
          <w:b/>
          <w:bCs/>
        </w:rPr>
        <w:t>);</w:t>
      </w:r>
    </w:p>
    <w:p w14:paraId="51224CBF" w14:textId="0D78066B" w:rsidR="00BA6981" w:rsidRPr="00913A04" w:rsidRDefault="00913A04" w:rsidP="00913A04">
      <w:pPr>
        <w:pStyle w:val="SingleTxtG"/>
        <w:tabs>
          <w:tab w:val="left" w:pos="2552"/>
        </w:tabs>
        <w:ind w:left="1701" w:hanging="6"/>
        <w:rPr>
          <w:b/>
          <w:bCs/>
        </w:rPr>
      </w:pPr>
      <w:r w:rsidRPr="00913A04">
        <w:t>6.104</w:t>
      </w:r>
      <w:r w:rsidRPr="00913A04">
        <w:tab/>
      </w:r>
      <w:r w:rsidR="00BA6981" w:rsidRPr="00913A04">
        <w:rPr>
          <w:b/>
          <w:bCs/>
        </w:rPr>
        <w:t>Continue to take steps to address the gender pay gap (India</w:t>
      </w:r>
      <w:r w:rsidR="001C7D4A">
        <w:rPr>
          <w:b/>
          <w:bCs/>
        </w:rPr>
        <w:t>);</w:t>
      </w:r>
    </w:p>
    <w:p w14:paraId="2BE721E4" w14:textId="73EE0663" w:rsidR="00BA6981" w:rsidRPr="00913A04" w:rsidRDefault="00913A04" w:rsidP="00913A04">
      <w:pPr>
        <w:pStyle w:val="SingleTxtG"/>
        <w:tabs>
          <w:tab w:val="left" w:pos="2552"/>
        </w:tabs>
        <w:ind w:left="1701" w:hanging="6"/>
        <w:rPr>
          <w:b/>
          <w:bCs/>
        </w:rPr>
      </w:pPr>
      <w:r w:rsidRPr="00913A04">
        <w:t>6.105</w:t>
      </w:r>
      <w:r w:rsidRPr="00913A04">
        <w:tab/>
      </w:r>
      <w:r w:rsidR="00BA6981" w:rsidRPr="00913A04">
        <w:rPr>
          <w:b/>
          <w:bCs/>
        </w:rPr>
        <w:t>Continue enhancing efforts to advance gender equality, including addressing the gender pay gap and preventing gender-based violence (Ethiopia</w:t>
      </w:r>
      <w:r w:rsidR="001C7D4A">
        <w:rPr>
          <w:b/>
          <w:bCs/>
        </w:rPr>
        <w:t>);</w:t>
      </w:r>
    </w:p>
    <w:p w14:paraId="5D0BEDE2" w14:textId="69A82DB2" w:rsidR="00BA6981" w:rsidRPr="00913A04" w:rsidRDefault="00913A04" w:rsidP="00913A04">
      <w:pPr>
        <w:pStyle w:val="SingleTxtG"/>
        <w:tabs>
          <w:tab w:val="left" w:pos="2552"/>
        </w:tabs>
        <w:ind w:left="1701" w:hanging="6"/>
        <w:rPr>
          <w:b/>
          <w:bCs/>
        </w:rPr>
      </w:pPr>
      <w:r w:rsidRPr="00913A04">
        <w:t>6.106</w:t>
      </w:r>
      <w:r w:rsidRPr="00913A04">
        <w:tab/>
      </w:r>
      <w:r w:rsidR="00BA6981" w:rsidRPr="00913A04">
        <w:rPr>
          <w:b/>
          <w:bCs/>
        </w:rPr>
        <w:t>Intensify efforts to address the pay gap in the labour market between men and women (Iraq</w:t>
      </w:r>
      <w:r w:rsidR="001C7D4A">
        <w:rPr>
          <w:b/>
          <w:bCs/>
        </w:rPr>
        <w:t>);</w:t>
      </w:r>
    </w:p>
    <w:p w14:paraId="2DB1F0F0" w14:textId="496959D5" w:rsidR="00BA6981" w:rsidRPr="00913A04" w:rsidRDefault="00913A04" w:rsidP="00913A04">
      <w:pPr>
        <w:pStyle w:val="SingleTxtG"/>
        <w:tabs>
          <w:tab w:val="left" w:pos="2552"/>
        </w:tabs>
        <w:ind w:left="1701" w:hanging="6"/>
        <w:rPr>
          <w:b/>
          <w:bCs/>
        </w:rPr>
      </w:pPr>
      <w:r w:rsidRPr="00913A04">
        <w:t>6.107</w:t>
      </w:r>
      <w:r w:rsidRPr="00913A04">
        <w:tab/>
      </w:r>
      <w:r w:rsidR="00BA6981" w:rsidRPr="00913A04">
        <w:rPr>
          <w:b/>
          <w:bCs/>
        </w:rPr>
        <w:t>Strengthen measures to promote equality in the labour market and reduce gender pay gap (Nepal</w:t>
      </w:r>
      <w:r w:rsidR="001C7D4A">
        <w:rPr>
          <w:b/>
          <w:bCs/>
        </w:rPr>
        <w:t>);</w:t>
      </w:r>
    </w:p>
    <w:p w14:paraId="1E74E801" w14:textId="40B70C8D" w:rsidR="00BA6981" w:rsidRPr="00913A04" w:rsidRDefault="00913A04" w:rsidP="00913A04">
      <w:pPr>
        <w:pStyle w:val="SingleTxtG"/>
        <w:tabs>
          <w:tab w:val="left" w:pos="2552"/>
        </w:tabs>
        <w:ind w:left="1701" w:hanging="6"/>
        <w:rPr>
          <w:b/>
          <w:bCs/>
        </w:rPr>
      </w:pPr>
      <w:r w:rsidRPr="00913A04">
        <w:t>6.108</w:t>
      </w:r>
      <w:r w:rsidRPr="00913A04">
        <w:tab/>
      </w:r>
      <w:r w:rsidR="00BA6981" w:rsidRPr="00913A04">
        <w:rPr>
          <w:b/>
          <w:bCs/>
        </w:rPr>
        <w:t>Continue efforts to improve access to the labour market for people from diverse linguistic and cultural backgrounds (Burundi</w:t>
      </w:r>
      <w:r w:rsidR="001C7D4A">
        <w:rPr>
          <w:b/>
          <w:bCs/>
        </w:rPr>
        <w:t>);</w:t>
      </w:r>
    </w:p>
    <w:p w14:paraId="05F5266A" w14:textId="1B8B0E7A" w:rsidR="00BA6981" w:rsidRPr="00913A04" w:rsidRDefault="00913A04" w:rsidP="00913A04">
      <w:pPr>
        <w:pStyle w:val="SingleTxtG"/>
        <w:tabs>
          <w:tab w:val="left" w:pos="2552"/>
        </w:tabs>
        <w:ind w:left="1701" w:hanging="6"/>
        <w:rPr>
          <w:b/>
          <w:bCs/>
        </w:rPr>
      </w:pPr>
      <w:r w:rsidRPr="00913A04">
        <w:t>6.109</w:t>
      </w:r>
      <w:r w:rsidRPr="00913A04">
        <w:tab/>
      </w:r>
      <w:r w:rsidR="00BA6981" w:rsidRPr="00913A04">
        <w:rPr>
          <w:b/>
          <w:bCs/>
        </w:rPr>
        <w:t>Ensure that persons with disabilities have access to work and employment in the open labour market and to inclusive work environments (Maldives</w:t>
      </w:r>
      <w:r w:rsidR="001C7D4A">
        <w:rPr>
          <w:b/>
          <w:bCs/>
        </w:rPr>
        <w:t>);</w:t>
      </w:r>
    </w:p>
    <w:p w14:paraId="36781504" w14:textId="0FFDED73" w:rsidR="00BA6981" w:rsidRPr="00913A04" w:rsidRDefault="00913A04" w:rsidP="00913A04">
      <w:pPr>
        <w:pStyle w:val="SingleTxtG"/>
        <w:tabs>
          <w:tab w:val="left" w:pos="2552"/>
        </w:tabs>
        <w:ind w:left="1701" w:hanging="6"/>
        <w:rPr>
          <w:b/>
          <w:bCs/>
        </w:rPr>
      </w:pPr>
      <w:r w:rsidRPr="00913A04">
        <w:lastRenderedPageBreak/>
        <w:t>6.110</w:t>
      </w:r>
      <w:r w:rsidRPr="00913A04">
        <w:tab/>
      </w:r>
      <w:r w:rsidR="00BA6981" w:rsidRPr="00913A04">
        <w:rPr>
          <w:b/>
          <w:bCs/>
        </w:rPr>
        <w:t>Improve social protection systems to ensure inclusivity, especially for vulnerable and marginalised groups (Ethiopia</w:t>
      </w:r>
      <w:r w:rsidR="001C7D4A">
        <w:rPr>
          <w:b/>
          <w:bCs/>
        </w:rPr>
        <w:t>);</w:t>
      </w:r>
    </w:p>
    <w:p w14:paraId="37CAF92B" w14:textId="64544592" w:rsidR="00BA6981" w:rsidRPr="00913A04" w:rsidRDefault="00913A04" w:rsidP="00913A04">
      <w:pPr>
        <w:pStyle w:val="SingleTxtG"/>
        <w:tabs>
          <w:tab w:val="left" w:pos="2552"/>
        </w:tabs>
        <w:ind w:left="1701" w:hanging="6"/>
        <w:rPr>
          <w:b/>
          <w:bCs/>
        </w:rPr>
      </w:pPr>
      <w:r w:rsidRPr="00913A04">
        <w:t>6.111</w:t>
      </w:r>
      <w:r w:rsidRPr="00913A04">
        <w:tab/>
      </w:r>
      <w:r w:rsidR="00BA6981" w:rsidRPr="00913A04">
        <w:rPr>
          <w:b/>
          <w:bCs/>
        </w:rPr>
        <w:t>Increase investments in public services to improve the social security levels of vulnerable groups such as children and workers (China</w:t>
      </w:r>
      <w:r w:rsidR="001C7D4A">
        <w:rPr>
          <w:b/>
          <w:bCs/>
        </w:rPr>
        <w:t>);</w:t>
      </w:r>
    </w:p>
    <w:p w14:paraId="3DA61E57" w14:textId="78CCCFFE" w:rsidR="00BA6981" w:rsidRPr="00913A04" w:rsidRDefault="00913A04" w:rsidP="00913A04">
      <w:pPr>
        <w:pStyle w:val="SingleTxtG"/>
        <w:tabs>
          <w:tab w:val="left" w:pos="2552"/>
        </w:tabs>
        <w:ind w:left="1701" w:hanging="6"/>
        <w:rPr>
          <w:b/>
          <w:bCs/>
        </w:rPr>
      </w:pPr>
      <w:r w:rsidRPr="00913A04">
        <w:t>6.112</w:t>
      </w:r>
      <w:r w:rsidRPr="00913A04">
        <w:tab/>
      </w:r>
      <w:r w:rsidR="00BA6981" w:rsidRPr="00913A04">
        <w:rPr>
          <w:b/>
          <w:bCs/>
        </w:rPr>
        <w:t>Strengthen action plans to ensure the accessibility and availability of health services for persons with disabilities and ensure access to sexual and reproductive health care for women and girls (Uruguay</w:t>
      </w:r>
      <w:r w:rsidR="001C7D4A">
        <w:rPr>
          <w:b/>
          <w:bCs/>
        </w:rPr>
        <w:t>);</w:t>
      </w:r>
    </w:p>
    <w:p w14:paraId="28E6CFAB" w14:textId="12D10C2D" w:rsidR="00BA6981" w:rsidRPr="00913A04" w:rsidRDefault="00913A04" w:rsidP="00913A04">
      <w:pPr>
        <w:pStyle w:val="SingleTxtG"/>
        <w:tabs>
          <w:tab w:val="left" w:pos="2552"/>
        </w:tabs>
        <w:ind w:left="1701" w:hanging="6"/>
        <w:rPr>
          <w:b/>
          <w:bCs/>
        </w:rPr>
      </w:pPr>
      <w:r w:rsidRPr="00913A04">
        <w:t>6.113</w:t>
      </w:r>
      <w:r w:rsidRPr="00913A04">
        <w:tab/>
      </w:r>
      <w:r w:rsidR="00BA6981" w:rsidRPr="00913A04">
        <w:rPr>
          <w:b/>
          <w:bCs/>
        </w:rPr>
        <w:t>Consider implementing its policies to provide equal access to health services for women and girls (Mauritius</w:t>
      </w:r>
      <w:r w:rsidR="001C7D4A">
        <w:rPr>
          <w:b/>
          <w:bCs/>
        </w:rPr>
        <w:t>);</w:t>
      </w:r>
    </w:p>
    <w:p w14:paraId="39B98CD1" w14:textId="3E886D2C" w:rsidR="00BA6981" w:rsidRPr="00913A04" w:rsidRDefault="00913A04" w:rsidP="00913A04">
      <w:pPr>
        <w:pStyle w:val="SingleTxtG"/>
        <w:tabs>
          <w:tab w:val="left" w:pos="2552"/>
        </w:tabs>
        <w:ind w:left="1701" w:hanging="6"/>
        <w:rPr>
          <w:b/>
          <w:bCs/>
        </w:rPr>
      </w:pPr>
      <w:r w:rsidRPr="00913A04">
        <w:t>6.114</w:t>
      </w:r>
      <w:r w:rsidRPr="00913A04">
        <w:tab/>
      </w:r>
      <w:r w:rsidR="00BA6981" w:rsidRPr="00913A04">
        <w:rPr>
          <w:b/>
          <w:bCs/>
        </w:rPr>
        <w:t>Continue strengthening access to mental health services for children and youth, including by increasing the number of mental health specialists in rural and underserved regions (Viet Nam</w:t>
      </w:r>
      <w:r w:rsidR="001C7D4A">
        <w:rPr>
          <w:b/>
          <w:bCs/>
        </w:rPr>
        <w:t>);</w:t>
      </w:r>
    </w:p>
    <w:p w14:paraId="1E5C0286" w14:textId="7ECDF6F7" w:rsidR="00BA6981" w:rsidRPr="00913A04" w:rsidRDefault="00913A04" w:rsidP="00913A04">
      <w:pPr>
        <w:pStyle w:val="SingleTxtG"/>
        <w:tabs>
          <w:tab w:val="left" w:pos="2552"/>
        </w:tabs>
        <w:ind w:left="1701" w:hanging="6"/>
        <w:rPr>
          <w:b/>
          <w:bCs/>
        </w:rPr>
      </w:pPr>
      <w:r w:rsidRPr="00913A04">
        <w:t>6.115</w:t>
      </w:r>
      <w:r w:rsidRPr="00913A04">
        <w:tab/>
      </w:r>
      <w:r w:rsidR="00BA6981" w:rsidRPr="00913A04">
        <w:rPr>
          <w:b/>
          <w:bCs/>
        </w:rPr>
        <w:t>Continue efforts to ensure accessible public mental healthcare services nationwide, with a primary focus on preventing mental health issues and suicide among children and adolescents (Czechia</w:t>
      </w:r>
      <w:r w:rsidR="001C7D4A">
        <w:rPr>
          <w:b/>
          <w:bCs/>
        </w:rPr>
        <w:t>);</w:t>
      </w:r>
    </w:p>
    <w:p w14:paraId="4AD984ED" w14:textId="0E661F5D" w:rsidR="00BA6981" w:rsidRPr="00913A04" w:rsidRDefault="00913A04" w:rsidP="00913A04">
      <w:pPr>
        <w:pStyle w:val="SingleTxtG"/>
        <w:tabs>
          <w:tab w:val="left" w:pos="2552"/>
        </w:tabs>
        <w:ind w:left="1701" w:hanging="6"/>
        <w:rPr>
          <w:b/>
          <w:bCs/>
        </w:rPr>
      </w:pPr>
      <w:r w:rsidRPr="00913A04">
        <w:t>6.116</w:t>
      </w:r>
      <w:r w:rsidRPr="00913A04">
        <w:tab/>
      </w:r>
      <w:r w:rsidR="00BA6981" w:rsidRPr="00913A04">
        <w:rPr>
          <w:b/>
          <w:bCs/>
        </w:rPr>
        <w:t xml:space="preserve">Continue to promote actions to guarantee equitable access to health services, particularly </w:t>
      </w:r>
      <w:proofErr w:type="gramStart"/>
      <w:r w:rsidR="00BA6981" w:rsidRPr="00913A04">
        <w:rPr>
          <w:b/>
          <w:bCs/>
        </w:rPr>
        <w:t>in the area of</w:t>
      </w:r>
      <w:proofErr w:type="gramEnd"/>
      <w:r w:rsidR="00BA6981" w:rsidRPr="00913A04">
        <w:rPr>
          <w:b/>
          <w:bCs/>
        </w:rPr>
        <w:t xml:space="preserve"> mental health, reducing territorial gaps and waiting times (El Salvador</w:t>
      </w:r>
      <w:r w:rsidR="001C7D4A">
        <w:rPr>
          <w:b/>
          <w:bCs/>
        </w:rPr>
        <w:t>);</w:t>
      </w:r>
    </w:p>
    <w:p w14:paraId="15CD656C" w14:textId="48BCCF36" w:rsidR="00BA6981" w:rsidRPr="00913A04" w:rsidRDefault="00913A04" w:rsidP="00913A04">
      <w:pPr>
        <w:pStyle w:val="SingleTxtG"/>
        <w:tabs>
          <w:tab w:val="left" w:pos="2552"/>
        </w:tabs>
        <w:ind w:left="1701" w:hanging="6"/>
        <w:rPr>
          <w:b/>
          <w:bCs/>
        </w:rPr>
      </w:pPr>
      <w:r w:rsidRPr="00913A04">
        <w:t>6.117</w:t>
      </w:r>
      <w:r w:rsidRPr="00913A04">
        <w:tab/>
      </w:r>
      <w:r w:rsidR="00BA6981" w:rsidRPr="00913A04">
        <w:rPr>
          <w:b/>
          <w:bCs/>
        </w:rPr>
        <w:t>Enhance access to quality and inclusive mental health services, while also addressing economic and social barriers (Thailand</w:t>
      </w:r>
      <w:r w:rsidR="001C7D4A">
        <w:rPr>
          <w:b/>
          <w:bCs/>
        </w:rPr>
        <w:t>);</w:t>
      </w:r>
    </w:p>
    <w:p w14:paraId="03B8943D" w14:textId="711B8B52" w:rsidR="00BA6981" w:rsidRPr="00913A04" w:rsidRDefault="00913A04" w:rsidP="00913A04">
      <w:pPr>
        <w:pStyle w:val="SingleTxtG"/>
        <w:tabs>
          <w:tab w:val="left" w:pos="2552"/>
        </w:tabs>
        <w:ind w:left="1701" w:hanging="6"/>
        <w:rPr>
          <w:b/>
          <w:bCs/>
        </w:rPr>
      </w:pPr>
      <w:r w:rsidRPr="00913A04">
        <w:t>6.118</w:t>
      </w:r>
      <w:r w:rsidRPr="00913A04">
        <w:tab/>
      </w:r>
      <w:r w:rsidR="00BA6981" w:rsidRPr="00913A04">
        <w:rPr>
          <w:b/>
          <w:bCs/>
        </w:rPr>
        <w:t>Increase public investment in healthcare, improve access, and strengthen the health workforce (Eswatini</w:t>
      </w:r>
      <w:r w:rsidR="001C7D4A">
        <w:rPr>
          <w:b/>
          <w:bCs/>
        </w:rPr>
        <w:t>);</w:t>
      </w:r>
    </w:p>
    <w:p w14:paraId="5B1B9DE2" w14:textId="1CB89AE9" w:rsidR="00BA6981" w:rsidRPr="00913A04" w:rsidRDefault="00913A04" w:rsidP="00913A04">
      <w:pPr>
        <w:pStyle w:val="SingleTxtG"/>
        <w:tabs>
          <w:tab w:val="left" w:pos="2552"/>
        </w:tabs>
        <w:ind w:left="1701" w:hanging="6"/>
        <w:rPr>
          <w:b/>
          <w:bCs/>
        </w:rPr>
      </w:pPr>
      <w:r w:rsidRPr="00913A04">
        <w:t>6.119</w:t>
      </w:r>
      <w:r w:rsidRPr="00913A04">
        <w:tab/>
      </w:r>
      <w:r w:rsidR="00BA6981" w:rsidRPr="00913A04">
        <w:rPr>
          <w:b/>
          <w:bCs/>
        </w:rPr>
        <w:t>Protect vulnerable groups by addressing gaps in social and healthcare systems and preventing abuse in institutional service (Democratic People's Republic of Korea</w:t>
      </w:r>
      <w:r w:rsidR="001C7D4A">
        <w:rPr>
          <w:b/>
          <w:bCs/>
        </w:rPr>
        <w:t>);</w:t>
      </w:r>
    </w:p>
    <w:p w14:paraId="7A467F92" w14:textId="7A07EA68" w:rsidR="00BA6981" w:rsidRPr="00913A04" w:rsidRDefault="00913A04" w:rsidP="00913A04">
      <w:pPr>
        <w:pStyle w:val="SingleTxtG"/>
        <w:tabs>
          <w:tab w:val="left" w:pos="2552"/>
        </w:tabs>
        <w:ind w:left="1701" w:hanging="6"/>
        <w:rPr>
          <w:b/>
          <w:bCs/>
        </w:rPr>
      </w:pPr>
      <w:r w:rsidRPr="00913A04">
        <w:t>6.120</w:t>
      </w:r>
      <w:r w:rsidRPr="00913A04">
        <w:tab/>
      </w:r>
      <w:r w:rsidR="00BA6981" w:rsidRPr="00913A04">
        <w:rPr>
          <w:b/>
          <w:bCs/>
        </w:rPr>
        <w:t>Enshrine the right to education in legislation, and guarantee that at least one year of preschool education is free of charge and compulsory (Colombia</w:t>
      </w:r>
      <w:r w:rsidR="001C7D4A">
        <w:rPr>
          <w:b/>
          <w:bCs/>
        </w:rPr>
        <w:t>);</w:t>
      </w:r>
    </w:p>
    <w:p w14:paraId="7D9903DD" w14:textId="4C91376B" w:rsidR="00BA6981" w:rsidRPr="00913A04" w:rsidRDefault="00913A04" w:rsidP="00913A04">
      <w:pPr>
        <w:pStyle w:val="SingleTxtG"/>
        <w:tabs>
          <w:tab w:val="left" w:pos="2552"/>
        </w:tabs>
        <w:ind w:left="1701" w:hanging="6"/>
        <w:rPr>
          <w:b/>
          <w:bCs/>
        </w:rPr>
      </w:pPr>
      <w:r w:rsidRPr="00913A04">
        <w:t>6.121</w:t>
      </w:r>
      <w:r w:rsidRPr="00913A04">
        <w:tab/>
      </w:r>
      <w:r w:rsidR="00BA6981" w:rsidRPr="00913A04">
        <w:rPr>
          <w:b/>
          <w:bCs/>
        </w:rPr>
        <w:t>Enshrine the right to education in legislation, making at least one year of preschool education free and compulsory (Dominican Republic</w:t>
      </w:r>
      <w:r w:rsidR="001C7D4A">
        <w:rPr>
          <w:b/>
          <w:bCs/>
        </w:rPr>
        <w:t>);</w:t>
      </w:r>
    </w:p>
    <w:p w14:paraId="723630FD" w14:textId="24AAEEA0" w:rsidR="00BA6981" w:rsidRPr="00913A04" w:rsidRDefault="00913A04" w:rsidP="00913A04">
      <w:pPr>
        <w:pStyle w:val="SingleTxtG"/>
        <w:tabs>
          <w:tab w:val="left" w:pos="2552"/>
        </w:tabs>
        <w:ind w:left="1701" w:hanging="6"/>
        <w:rPr>
          <w:b/>
          <w:bCs/>
        </w:rPr>
      </w:pPr>
      <w:r w:rsidRPr="00913A04">
        <w:t>6.122</w:t>
      </w:r>
      <w:r w:rsidRPr="00913A04">
        <w:tab/>
      </w:r>
      <w:r w:rsidR="00BA6981" w:rsidRPr="00913A04">
        <w:rPr>
          <w:b/>
          <w:bCs/>
        </w:rPr>
        <w:t>Take the necessary legislative measures to establish free pre-primary education (Bulgaria</w:t>
      </w:r>
      <w:r w:rsidR="001C7D4A">
        <w:rPr>
          <w:b/>
          <w:bCs/>
        </w:rPr>
        <w:t>);</w:t>
      </w:r>
    </w:p>
    <w:p w14:paraId="240255EB" w14:textId="314E51F5" w:rsidR="00BA6981" w:rsidRPr="00913A04" w:rsidRDefault="00913A04" w:rsidP="00913A04">
      <w:pPr>
        <w:pStyle w:val="SingleTxtG"/>
        <w:tabs>
          <w:tab w:val="left" w:pos="2552"/>
        </w:tabs>
        <w:ind w:left="1701" w:hanging="6"/>
        <w:rPr>
          <w:b/>
          <w:bCs/>
        </w:rPr>
      </w:pPr>
      <w:r w:rsidRPr="00913A04">
        <w:t>6.123</w:t>
      </w:r>
      <w:r w:rsidRPr="00913A04">
        <w:tab/>
      </w:r>
      <w:r w:rsidR="00BA6981" w:rsidRPr="00913A04">
        <w:rPr>
          <w:b/>
          <w:bCs/>
        </w:rPr>
        <w:t>Consider offering at least one year of pre-primary education free of charge (Republic of Moldova</w:t>
      </w:r>
      <w:r w:rsidR="001C7D4A">
        <w:rPr>
          <w:b/>
          <w:bCs/>
        </w:rPr>
        <w:t>);</w:t>
      </w:r>
    </w:p>
    <w:p w14:paraId="08A6E387" w14:textId="09057461" w:rsidR="00BA6981" w:rsidRPr="00913A04" w:rsidRDefault="00913A04" w:rsidP="00913A04">
      <w:pPr>
        <w:pStyle w:val="SingleTxtG"/>
        <w:tabs>
          <w:tab w:val="left" w:pos="2552"/>
        </w:tabs>
        <w:ind w:left="1701" w:hanging="6"/>
        <w:rPr>
          <w:b/>
          <w:bCs/>
        </w:rPr>
      </w:pPr>
      <w:r w:rsidRPr="00913A04">
        <w:t>6.124</w:t>
      </w:r>
      <w:r w:rsidRPr="00913A04">
        <w:tab/>
      </w:r>
      <w:r w:rsidR="00BA6981" w:rsidRPr="00913A04">
        <w:rPr>
          <w:b/>
          <w:bCs/>
        </w:rPr>
        <w:t>Consider amending the relevant legislation and policies to make pre-primary education free by eliminating parental contributions (Sierra Leone</w:t>
      </w:r>
      <w:r w:rsidR="001C7D4A">
        <w:rPr>
          <w:b/>
          <w:bCs/>
        </w:rPr>
        <w:t>);</w:t>
      </w:r>
    </w:p>
    <w:p w14:paraId="05736CA4" w14:textId="035257F8" w:rsidR="00BA6981" w:rsidRPr="00913A04" w:rsidRDefault="00913A04" w:rsidP="00913A04">
      <w:pPr>
        <w:pStyle w:val="SingleTxtG"/>
        <w:tabs>
          <w:tab w:val="left" w:pos="2552"/>
        </w:tabs>
        <w:ind w:left="1701" w:hanging="6"/>
        <w:rPr>
          <w:b/>
          <w:bCs/>
        </w:rPr>
      </w:pPr>
      <w:r w:rsidRPr="00913A04">
        <w:t>6.125</w:t>
      </w:r>
      <w:r w:rsidRPr="00913A04">
        <w:tab/>
      </w:r>
      <w:r w:rsidR="00BA6981" w:rsidRPr="00913A04">
        <w:rPr>
          <w:b/>
          <w:bCs/>
        </w:rPr>
        <w:t>Continue its engagement with promoting equal access to a quality education (Bulgaria</w:t>
      </w:r>
      <w:r w:rsidR="001C7D4A">
        <w:rPr>
          <w:b/>
          <w:bCs/>
        </w:rPr>
        <w:t>);</w:t>
      </w:r>
    </w:p>
    <w:p w14:paraId="381B84B4" w14:textId="4A32361A" w:rsidR="00BA6981" w:rsidRPr="00913A04" w:rsidRDefault="00913A04" w:rsidP="00913A04">
      <w:pPr>
        <w:pStyle w:val="SingleTxtG"/>
        <w:tabs>
          <w:tab w:val="left" w:pos="2552"/>
        </w:tabs>
        <w:ind w:left="1701" w:hanging="6"/>
        <w:rPr>
          <w:b/>
          <w:bCs/>
        </w:rPr>
      </w:pPr>
      <w:r w:rsidRPr="00913A04">
        <w:t>6.126</w:t>
      </w:r>
      <w:r w:rsidRPr="00913A04">
        <w:tab/>
      </w:r>
      <w:r w:rsidR="00BA6981" w:rsidRPr="00913A04">
        <w:rPr>
          <w:b/>
          <w:bCs/>
        </w:rPr>
        <w:t>Continue efforts to ensure universal access to quality education for all, including women, children and persons with disabilities (Nepal</w:t>
      </w:r>
      <w:r w:rsidR="001C7D4A">
        <w:rPr>
          <w:b/>
          <w:bCs/>
        </w:rPr>
        <w:t>);</w:t>
      </w:r>
    </w:p>
    <w:p w14:paraId="12BEBEEA" w14:textId="6783E698" w:rsidR="00BA6981" w:rsidRPr="00913A04" w:rsidRDefault="00913A04" w:rsidP="00913A04">
      <w:pPr>
        <w:pStyle w:val="SingleTxtG"/>
        <w:tabs>
          <w:tab w:val="left" w:pos="2552"/>
        </w:tabs>
        <w:ind w:left="1701" w:hanging="6"/>
        <w:rPr>
          <w:b/>
          <w:bCs/>
        </w:rPr>
      </w:pPr>
      <w:r w:rsidRPr="00913A04">
        <w:t>6.127</w:t>
      </w:r>
      <w:r w:rsidRPr="00913A04">
        <w:tab/>
      </w:r>
      <w:r w:rsidR="00BA6981" w:rsidRPr="00913A04">
        <w:rPr>
          <w:b/>
          <w:bCs/>
        </w:rPr>
        <w:t>Continue efforts to ensure equal access to quality education across all regions, with particular attention to addressing the shortage of qualified teachers in rural areas and supporting children with special educational needs (Bhutan</w:t>
      </w:r>
      <w:r w:rsidR="001C7D4A">
        <w:rPr>
          <w:b/>
          <w:bCs/>
        </w:rPr>
        <w:t>);</w:t>
      </w:r>
    </w:p>
    <w:p w14:paraId="3AAEE276" w14:textId="1ED4DF36" w:rsidR="00BA6981" w:rsidRPr="00913A04" w:rsidRDefault="00913A04" w:rsidP="00913A04">
      <w:pPr>
        <w:pStyle w:val="SingleTxtG"/>
        <w:tabs>
          <w:tab w:val="left" w:pos="2552"/>
        </w:tabs>
        <w:ind w:left="1701" w:hanging="6"/>
        <w:rPr>
          <w:b/>
          <w:bCs/>
        </w:rPr>
      </w:pPr>
      <w:r w:rsidRPr="00913A04">
        <w:t>6.128</w:t>
      </w:r>
      <w:r w:rsidRPr="00913A04">
        <w:tab/>
      </w:r>
      <w:r w:rsidR="00BA6981" w:rsidRPr="00913A04">
        <w:rPr>
          <w:b/>
          <w:bCs/>
        </w:rPr>
        <w:t>Ensure equitable access to quality education, including addressing regional disparities and shortages of qualified teachers (Eswatini</w:t>
      </w:r>
      <w:r w:rsidR="001C7D4A">
        <w:rPr>
          <w:b/>
          <w:bCs/>
        </w:rPr>
        <w:t>);</w:t>
      </w:r>
    </w:p>
    <w:p w14:paraId="62329F55" w14:textId="601B9FF8" w:rsidR="00BA6981" w:rsidRPr="00913A04" w:rsidRDefault="00913A04" w:rsidP="00913A04">
      <w:pPr>
        <w:pStyle w:val="SingleTxtG"/>
        <w:tabs>
          <w:tab w:val="left" w:pos="2552"/>
        </w:tabs>
        <w:ind w:left="1701" w:hanging="6"/>
        <w:rPr>
          <w:b/>
          <w:bCs/>
        </w:rPr>
      </w:pPr>
      <w:r w:rsidRPr="00913A04">
        <w:t>6.129</w:t>
      </w:r>
      <w:r w:rsidRPr="00913A04">
        <w:tab/>
      </w:r>
      <w:r w:rsidR="00BA6981" w:rsidRPr="00913A04">
        <w:rPr>
          <w:b/>
          <w:bCs/>
        </w:rPr>
        <w:t>Undertake efforts to ensure quality education is accessible to all children regardless of their socio-economic background and capabilities (Malaysia</w:t>
      </w:r>
      <w:r w:rsidR="001C7D4A">
        <w:rPr>
          <w:b/>
          <w:bCs/>
        </w:rPr>
        <w:t>);</w:t>
      </w:r>
    </w:p>
    <w:p w14:paraId="4B17713F" w14:textId="281F9ECB" w:rsidR="00BA6981" w:rsidRPr="00913A04" w:rsidRDefault="00913A04" w:rsidP="00913A04">
      <w:pPr>
        <w:pStyle w:val="SingleTxtG"/>
        <w:tabs>
          <w:tab w:val="left" w:pos="2552"/>
        </w:tabs>
        <w:ind w:left="1701" w:hanging="6"/>
        <w:rPr>
          <w:b/>
          <w:bCs/>
        </w:rPr>
      </w:pPr>
      <w:r w:rsidRPr="00913A04">
        <w:lastRenderedPageBreak/>
        <w:t>6.130</w:t>
      </w:r>
      <w:r w:rsidRPr="00913A04">
        <w:tab/>
      </w:r>
      <w:r w:rsidR="00BA6981" w:rsidRPr="00913A04">
        <w:rPr>
          <w:b/>
          <w:bCs/>
        </w:rPr>
        <w:t>Strengthen efforts to reduce inequalities in education linked to socio-economic background and regional disparities (Romania</w:t>
      </w:r>
      <w:r w:rsidR="001C7D4A">
        <w:rPr>
          <w:b/>
          <w:bCs/>
        </w:rPr>
        <w:t>);</w:t>
      </w:r>
    </w:p>
    <w:p w14:paraId="5D6050E8" w14:textId="1BE7D694" w:rsidR="00BA6981" w:rsidRPr="00913A04" w:rsidRDefault="00913A04" w:rsidP="00913A04">
      <w:pPr>
        <w:pStyle w:val="SingleTxtG"/>
        <w:tabs>
          <w:tab w:val="left" w:pos="2552"/>
        </w:tabs>
        <w:ind w:left="1701" w:hanging="6"/>
        <w:rPr>
          <w:b/>
          <w:bCs/>
        </w:rPr>
      </w:pPr>
      <w:r w:rsidRPr="00913A04">
        <w:t>6.131</w:t>
      </w:r>
      <w:r w:rsidRPr="00913A04">
        <w:tab/>
      </w:r>
      <w:r w:rsidR="00BA6981" w:rsidRPr="00913A04">
        <w:rPr>
          <w:b/>
          <w:bCs/>
        </w:rPr>
        <w:t>Improve access to and coverage of education at all levels by ensuring equitable financial and human resources for local governments and reducing dropout rates (Sierra Leone</w:t>
      </w:r>
      <w:r w:rsidR="001C7D4A">
        <w:rPr>
          <w:b/>
          <w:bCs/>
        </w:rPr>
        <w:t>);</w:t>
      </w:r>
    </w:p>
    <w:p w14:paraId="530CB803" w14:textId="18DE1C13" w:rsidR="00BA6981" w:rsidRPr="00913A04" w:rsidRDefault="00913A04" w:rsidP="00913A04">
      <w:pPr>
        <w:pStyle w:val="SingleTxtG"/>
        <w:tabs>
          <w:tab w:val="left" w:pos="2552"/>
        </w:tabs>
        <w:ind w:left="1701" w:hanging="6"/>
        <w:rPr>
          <w:b/>
          <w:bCs/>
        </w:rPr>
      </w:pPr>
      <w:r w:rsidRPr="00913A04">
        <w:t>6.132</w:t>
      </w:r>
      <w:r w:rsidRPr="00913A04">
        <w:tab/>
      </w:r>
      <w:r w:rsidR="00BA6981" w:rsidRPr="00913A04">
        <w:rPr>
          <w:b/>
          <w:bCs/>
        </w:rPr>
        <w:t>Develop a strategy for implementing quality, inclusive education with specific targets, timelines and a budget and share responsibilities between the national and municipal levels (Seychelles</w:t>
      </w:r>
      <w:r w:rsidR="001C7D4A">
        <w:rPr>
          <w:b/>
          <w:bCs/>
        </w:rPr>
        <w:t>);</w:t>
      </w:r>
    </w:p>
    <w:p w14:paraId="29FC1BDD" w14:textId="3A2E2F6C" w:rsidR="00BA6981" w:rsidRPr="00913A04" w:rsidRDefault="00913A04" w:rsidP="00913A04">
      <w:pPr>
        <w:pStyle w:val="SingleTxtG"/>
        <w:tabs>
          <w:tab w:val="left" w:pos="2552"/>
        </w:tabs>
        <w:ind w:left="1701" w:hanging="6"/>
        <w:rPr>
          <w:b/>
          <w:bCs/>
        </w:rPr>
      </w:pPr>
      <w:r w:rsidRPr="00913A04">
        <w:t>6.133</w:t>
      </w:r>
      <w:r w:rsidRPr="00913A04">
        <w:tab/>
      </w:r>
      <w:r w:rsidR="00BA6981" w:rsidRPr="00913A04">
        <w:rPr>
          <w:b/>
          <w:bCs/>
        </w:rPr>
        <w:t>Continue to develop the inclusive education system in a manner that enhances its quality, promotes digital transformation and future skills, and ensures equal opportunities for all students (Qatar</w:t>
      </w:r>
      <w:r w:rsidR="001C7D4A">
        <w:rPr>
          <w:b/>
          <w:bCs/>
        </w:rPr>
        <w:t>);</w:t>
      </w:r>
    </w:p>
    <w:p w14:paraId="47C5BFC8" w14:textId="6E6F2D6A" w:rsidR="00BA6981" w:rsidRPr="00913A04" w:rsidRDefault="00913A04" w:rsidP="00913A04">
      <w:pPr>
        <w:pStyle w:val="SingleTxtG"/>
        <w:tabs>
          <w:tab w:val="left" w:pos="2552"/>
        </w:tabs>
        <w:ind w:left="1701" w:hanging="6"/>
        <w:rPr>
          <w:b/>
          <w:bCs/>
        </w:rPr>
      </w:pPr>
      <w:r w:rsidRPr="00913A04">
        <w:t>6.134</w:t>
      </w:r>
      <w:r w:rsidRPr="00913A04">
        <w:tab/>
      </w:r>
      <w:r w:rsidR="00BA6981" w:rsidRPr="00913A04">
        <w:rPr>
          <w:b/>
          <w:bCs/>
        </w:rPr>
        <w:t>Reinforce measures aimed at implementing the constitutional right to education in all regions of the country, including rural areas (Poland</w:t>
      </w:r>
      <w:r w:rsidR="001C7D4A">
        <w:rPr>
          <w:b/>
          <w:bCs/>
        </w:rPr>
        <w:t>);</w:t>
      </w:r>
    </w:p>
    <w:p w14:paraId="085B34F9" w14:textId="1251FD4D" w:rsidR="00BA6981" w:rsidRPr="00913A04" w:rsidRDefault="00913A04" w:rsidP="00913A04">
      <w:pPr>
        <w:pStyle w:val="SingleTxtG"/>
        <w:tabs>
          <w:tab w:val="left" w:pos="2552"/>
        </w:tabs>
        <w:ind w:left="1701" w:hanging="6"/>
        <w:rPr>
          <w:b/>
          <w:bCs/>
        </w:rPr>
      </w:pPr>
      <w:r w:rsidRPr="00913A04">
        <w:t>6.135</w:t>
      </w:r>
      <w:r w:rsidRPr="00913A04">
        <w:tab/>
      </w:r>
      <w:r w:rsidR="00BA6981" w:rsidRPr="00913A04">
        <w:rPr>
          <w:b/>
          <w:bCs/>
        </w:rPr>
        <w:t>Ensure respect for the rights of national minorities to receive education in their native language (Belarus</w:t>
      </w:r>
      <w:r w:rsidR="001C7D4A">
        <w:rPr>
          <w:b/>
          <w:bCs/>
        </w:rPr>
        <w:t>);</w:t>
      </w:r>
    </w:p>
    <w:p w14:paraId="2E0BFBB7" w14:textId="2CB40C8B" w:rsidR="00BA6981" w:rsidRPr="00913A04" w:rsidRDefault="00913A04" w:rsidP="00913A04">
      <w:pPr>
        <w:pStyle w:val="SingleTxtG"/>
        <w:tabs>
          <w:tab w:val="left" w:pos="2552"/>
        </w:tabs>
        <w:ind w:left="1701" w:hanging="6"/>
        <w:rPr>
          <w:b/>
          <w:bCs/>
        </w:rPr>
      </w:pPr>
      <w:r w:rsidRPr="00913A04">
        <w:t>6.136</w:t>
      </w:r>
      <w:r w:rsidRPr="00913A04">
        <w:tab/>
      </w:r>
      <w:r w:rsidR="00BA6981" w:rsidRPr="00913A04">
        <w:rPr>
          <w:b/>
          <w:bCs/>
        </w:rPr>
        <w:t>Ensure that children attending schools with the Russian language of instruction have equal access to education and equal career opportunities (Russian Federation</w:t>
      </w:r>
      <w:r w:rsidR="001C7D4A">
        <w:rPr>
          <w:b/>
          <w:bCs/>
        </w:rPr>
        <w:t>);</w:t>
      </w:r>
    </w:p>
    <w:p w14:paraId="36574DAA" w14:textId="3A56BD97" w:rsidR="00BA6981" w:rsidRPr="00913A04" w:rsidRDefault="00913A04" w:rsidP="00913A04">
      <w:pPr>
        <w:pStyle w:val="SingleTxtG"/>
        <w:tabs>
          <w:tab w:val="left" w:pos="2552"/>
        </w:tabs>
        <w:ind w:left="1701" w:hanging="6"/>
        <w:rPr>
          <w:b/>
          <w:bCs/>
        </w:rPr>
      </w:pPr>
      <w:r w:rsidRPr="00913A04">
        <w:t>6.137</w:t>
      </w:r>
      <w:r w:rsidRPr="00913A04">
        <w:tab/>
      </w:r>
      <w:r w:rsidR="00BA6981" w:rsidRPr="00913A04">
        <w:rPr>
          <w:b/>
          <w:bCs/>
        </w:rPr>
        <w:t>Take measures to prevent the glorification of Nazism and the desecration of monuments to Soviet liberator soldiers, ensuring the preservation and maintenance of military graves and memorials on its territory (Belarus</w:t>
      </w:r>
      <w:r w:rsidR="001C7D4A">
        <w:rPr>
          <w:b/>
          <w:bCs/>
        </w:rPr>
        <w:t>);</w:t>
      </w:r>
    </w:p>
    <w:p w14:paraId="359BEB3C" w14:textId="2E4F7C0D" w:rsidR="00BA6981" w:rsidRPr="00913A04" w:rsidRDefault="00913A04" w:rsidP="00913A04">
      <w:pPr>
        <w:pStyle w:val="SingleTxtG"/>
        <w:tabs>
          <w:tab w:val="left" w:pos="2552"/>
        </w:tabs>
        <w:ind w:left="1701" w:hanging="6"/>
        <w:rPr>
          <w:b/>
          <w:bCs/>
        </w:rPr>
      </w:pPr>
      <w:r w:rsidRPr="00913A04">
        <w:t>6.138</w:t>
      </w:r>
      <w:r w:rsidRPr="00913A04">
        <w:tab/>
      </w:r>
      <w:r w:rsidR="00BA6981" w:rsidRPr="00913A04">
        <w:rPr>
          <w:b/>
          <w:bCs/>
        </w:rPr>
        <w:t>Expedite the adoption of the climate resilience economic act with due consideration to the disproportionate impact on persons in vulnerable situation (Thailand</w:t>
      </w:r>
      <w:r w:rsidR="001C7D4A">
        <w:rPr>
          <w:b/>
          <w:bCs/>
        </w:rPr>
        <w:t>);</w:t>
      </w:r>
    </w:p>
    <w:p w14:paraId="3800075D" w14:textId="0E24A15F" w:rsidR="00BA6981" w:rsidRPr="00913A04" w:rsidRDefault="00913A04" w:rsidP="00913A04">
      <w:pPr>
        <w:pStyle w:val="SingleTxtG"/>
        <w:tabs>
          <w:tab w:val="left" w:pos="2552"/>
        </w:tabs>
        <w:ind w:left="1701" w:hanging="6"/>
        <w:rPr>
          <w:b/>
          <w:bCs/>
        </w:rPr>
      </w:pPr>
      <w:r w:rsidRPr="00913A04">
        <w:t>6.139</w:t>
      </w:r>
      <w:r w:rsidRPr="00913A04">
        <w:tab/>
      </w:r>
      <w:r w:rsidR="00BA6981" w:rsidRPr="00913A04">
        <w:rPr>
          <w:b/>
          <w:bCs/>
        </w:rPr>
        <w:t>Continue to support sustainable development policies and development cooperation as part of the Foreign Policy Development Plan for 2030 (Ecuador</w:t>
      </w:r>
      <w:r w:rsidR="001C7D4A">
        <w:rPr>
          <w:b/>
          <w:bCs/>
        </w:rPr>
        <w:t>);</w:t>
      </w:r>
    </w:p>
    <w:p w14:paraId="221D445D" w14:textId="64724096" w:rsidR="00BA6981" w:rsidRPr="00913A04" w:rsidRDefault="00913A04" w:rsidP="00913A04">
      <w:pPr>
        <w:pStyle w:val="SingleTxtG"/>
        <w:tabs>
          <w:tab w:val="left" w:pos="2552"/>
        </w:tabs>
        <w:ind w:left="1701" w:hanging="6"/>
        <w:rPr>
          <w:b/>
          <w:bCs/>
        </w:rPr>
      </w:pPr>
      <w:r w:rsidRPr="00913A04">
        <w:t>6.140</w:t>
      </w:r>
      <w:r w:rsidRPr="00913A04">
        <w:tab/>
      </w:r>
      <w:r w:rsidR="00BA6981" w:rsidRPr="00913A04">
        <w:rPr>
          <w:b/>
          <w:bCs/>
        </w:rPr>
        <w:t>Continue efforts to empower women, particularly by supporting their participation in various fields, ensuring equal opportunities and protection from all forms of discrimination (Bahrain</w:t>
      </w:r>
      <w:r w:rsidR="001C7D4A">
        <w:rPr>
          <w:b/>
          <w:bCs/>
        </w:rPr>
        <w:t>);</w:t>
      </w:r>
    </w:p>
    <w:p w14:paraId="57D459F5" w14:textId="61FA8FF9" w:rsidR="00BA6981" w:rsidRPr="00913A04" w:rsidRDefault="00913A04" w:rsidP="00913A04">
      <w:pPr>
        <w:pStyle w:val="SingleTxtG"/>
        <w:tabs>
          <w:tab w:val="left" w:pos="2552"/>
        </w:tabs>
        <w:ind w:left="1701" w:hanging="6"/>
        <w:rPr>
          <w:b/>
          <w:bCs/>
        </w:rPr>
      </w:pPr>
      <w:r w:rsidRPr="00913A04">
        <w:t>6.141</w:t>
      </w:r>
      <w:r w:rsidRPr="00913A04">
        <w:tab/>
      </w:r>
      <w:proofErr w:type="spellStart"/>
      <w:r w:rsidR="00BA6981" w:rsidRPr="00913A04">
        <w:rPr>
          <w:b/>
          <w:bCs/>
        </w:rPr>
        <w:t>Сontinue</w:t>
      </w:r>
      <w:proofErr w:type="spellEnd"/>
      <w:r w:rsidR="00BA6981" w:rsidRPr="00913A04">
        <w:rPr>
          <w:b/>
          <w:bCs/>
        </w:rPr>
        <w:t xml:space="preserve"> efforts to promote gender equality, including advancing work on the Gender Equality and Equal Opportunities Act (Latvia</w:t>
      </w:r>
      <w:r w:rsidR="001C7D4A">
        <w:rPr>
          <w:b/>
          <w:bCs/>
        </w:rPr>
        <w:t>);</w:t>
      </w:r>
    </w:p>
    <w:p w14:paraId="088BF25C" w14:textId="5CA285F9" w:rsidR="00BA6981" w:rsidRPr="00913A04" w:rsidRDefault="00913A04" w:rsidP="00913A04">
      <w:pPr>
        <w:pStyle w:val="SingleTxtG"/>
        <w:tabs>
          <w:tab w:val="left" w:pos="2552"/>
        </w:tabs>
        <w:ind w:left="1701" w:hanging="6"/>
        <w:rPr>
          <w:b/>
          <w:bCs/>
        </w:rPr>
      </w:pPr>
      <w:r w:rsidRPr="00913A04">
        <w:t>6.142</w:t>
      </w:r>
      <w:r w:rsidRPr="00913A04">
        <w:tab/>
      </w:r>
      <w:r w:rsidR="00BA6981" w:rsidRPr="00913A04">
        <w:rPr>
          <w:b/>
          <w:bCs/>
        </w:rPr>
        <w:t>Take further steps on the draft Gender Equality and Equal Opportunities Act (Tajikistan</w:t>
      </w:r>
      <w:r w:rsidR="001C7D4A">
        <w:rPr>
          <w:b/>
          <w:bCs/>
        </w:rPr>
        <w:t>);</w:t>
      </w:r>
    </w:p>
    <w:p w14:paraId="7BDD6B8A" w14:textId="2BCC6DF1" w:rsidR="00BA6981" w:rsidRPr="00913A04" w:rsidRDefault="00913A04" w:rsidP="00913A04">
      <w:pPr>
        <w:pStyle w:val="SingleTxtG"/>
        <w:tabs>
          <w:tab w:val="left" w:pos="2552"/>
        </w:tabs>
        <w:ind w:left="1701" w:hanging="6"/>
        <w:rPr>
          <w:b/>
          <w:bCs/>
        </w:rPr>
      </w:pPr>
      <w:r w:rsidRPr="00913A04">
        <w:t>6.143</w:t>
      </w:r>
      <w:r w:rsidRPr="00913A04">
        <w:tab/>
      </w:r>
      <w:r w:rsidR="00BA6981" w:rsidRPr="00913A04">
        <w:rPr>
          <w:b/>
          <w:bCs/>
        </w:rPr>
        <w:t>Adopt legislative measures, including quota laws, to promote the full, equal and effective participation of women in political life and decision-making processes, in line with the recommendations of the Committee on the Elimination of All Forms of Discrimination against Women (Costa Rica</w:t>
      </w:r>
      <w:r w:rsidR="001C7D4A">
        <w:rPr>
          <w:b/>
          <w:bCs/>
        </w:rPr>
        <w:t>);</w:t>
      </w:r>
    </w:p>
    <w:p w14:paraId="78738F35" w14:textId="6422F2E0" w:rsidR="00BA6981" w:rsidRPr="00913A04" w:rsidRDefault="00913A04" w:rsidP="00913A04">
      <w:pPr>
        <w:pStyle w:val="SingleTxtG"/>
        <w:tabs>
          <w:tab w:val="left" w:pos="2552"/>
        </w:tabs>
        <w:ind w:left="1701" w:hanging="6"/>
        <w:rPr>
          <w:b/>
          <w:bCs/>
        </w:rPr>
      </w:pPr>
      <w:r w:rsidRPr="00913A04">
        <w:t>6.144</w:t>
      </w:r>
      <w:r w:rsidRPr="00913A04">
        <w:tab/>
      </w:r>
      <w:r w:rsidR="00BA6981" w:rsidRPr="00913A04">
        <w:rPr>
          <w:b/>
          <w:bCs/>
        </w:rPr>
        <w:t>Strengthen measures to promote gender equality, including by increasing women’s representation in decision-making positions and addressing the gender pay gap (Malaysia</w:t>
      </w:r>
      <w:r w:rsidR="001C7D4A">
        <w:rPr>
          <w:b/>
          <w:bCs/>
        </w:rPr>
        <w:t>);</w:t>
      </w:r>
    </w:p>
    <w:p w14:paraId="0449CAAF" w14:textId="3E97E46D" w:rsidR="00BA6981" w:rsidRPr="00913A04" w:rsidRDefault="00913A04" w:rsidP="00913A04">
      <w:pPr>
        <w:pStyle w:val="SingleTxtG"/>
        <w:tabs>
          <w:tab w:val="left" w:pos="2552"/>
        </w:tabs>
        <w:ind w:left="1701" w:hanging="6"/>
        <w:rPr>
          <w:b/>
          <w:bCs/>
        </w:rPr>
      </w:pPr>
      <w:r w:rsidRPr="00913A04">
        <w:t>6.145</w:t>
      </w:r>
      <w:r w:rsidRPr="00913A04">
        <w:tab/>
      </w:r>
      <w:r w:rsidR="00BA6981" w:rsidRPr="00913A04">
        <w:rPr>
          <w:b/>
          <w:bCs/>
        </w:rPr>
        <w:t>Advance de facto gender equality, including through temporary special measures, particularly to address the gender pay gap and unequal caregiving responsibilities (Montenegro</w:t>
      </w:r>
      <w:r w:rsidR="001C7D4A">
        <w:rPr>
          <w:b/>
          <w:bCs/>
        </w:rPr>
        <w:t>);</w:t>
      </w:r>
    </w:p>
    <w:p w14:paraId="1DF15ABE" w14:textId="19B13701" w:rsidR="00BA6981" w:rsidRPr="00913A04" w:rsidRDefault="00913A04" w:rsidP="00913A04">
      <w:pPr>
        <w:pStyle w:val="SingleTxtG"/>
        <w:tabs>
          <w:tab w:val="left" w:pos="2552"/>
        </w:tabs>
        <w:ind w:left="1701" w:hanging="6"/>
        <w:rPr>
          <w:b/>
          <w:bCs/>
        </w:rPr>
      </w:pPr>
      <w:r w:rsidRPr="00913A04">
        <w:t>6.146</w:t>
      </w:r>
      <w:r w:rsidRPr="00913A04">
        <w:tab/>
      </w:r>
      <w:r w:rsidR="00BA6981" w:rsidRPr="00913A04">
        <w:rPr>
          <w:b/>
          <w:bCs/>
        </w:rPr>
        <w:t>Further strengthen measures to reduce the gender pay gap (Latvia</w:t>
      </w:r>
      <w:r w:rsidR="001C7D4A">
        <w:rPr>
          <w:b/>
          <w:bCs/>
        </w:rPr>
        <w:t>);</w:t>
      </w:r>
    </w:p>
    <w:p w14:paraId="4F32E338" w14:textId="6CC34168" w:rsidR="00BA6981" w:rsidRPr="00913A04" w:rsidRDefault="00913A04" w:rsidP="00913A04">
      <w:pPr>
        <w:pStyle w:val="SingleTxtG"/>
        <w:tabs>
          <w:tab w:val="left" w:pos="2552"/>
        </w:tabs>
        <w:ind w:left="1701" w:hanging="6"/>
        <w:rPr>
          <w:b/>
          <w:bCs/>
        </w:rPr>
      </w:pPr>
      <w:r w:rsidRPr="00913A04">
        <w:t>6.147</w:t>
      </w:r>
      <w:r w:rsidRPr="00913A04">
        <w:tab/>
      </w:r>
      <w:r w:rsidR="00BA6981" w:rsidRPr="00913A04">
        <w:rPr>
          <w:b/>
          <w:bCs/>
        </w:rPr>
        <w:t>Continue with efforts to reduce the gender pay gap and promote gender equality (Sri Lanka</w:t>
      </w:r>
      <w:r w:rsidR="001C7D4A">
        <w:rPr>
          <w:b/>
          <w:bCs/>
        </w:rPr>
        <w:t>);</w:t>
      </w:r>
    </w:p>
    <w:p w14:paraId="6E43BE06" w14:textId="05B78703" w:rsidR="00BA6981" w:rsidRPr="00913A04" w:rsidRDefault="00913A04" w:rsidP="00913A04">
      <w:pPr>
        <w:pStyle w:val="SingleTxtG"/>
        <w:tabs>
          <w:tab w:val="left" w:pos="2552"/>
        </w:tabs>
        <w:ind w:left="1701" w:hanging="6"/>
        <w:rPr>
          <w:b/>
          <w:bCs/>
        </w:rPr>
      </w:pPr>
      <w:r w:rsidRPr="00913A04">
        <w:lastRenderedPageBreak/>
        <w:t>6.148</w:t>
      </w:r>
      <w:r w:rsidRPr="00913A04">
        <w:tab/>
      </w:r>
      <w:r w:rsidR="00BA6981" w:rsidRPr="00913A04">
        <w:rPr>
          <w:b/>
          <w:bCs/>
        </w:rPr>
        <w:t>Enhance its efforts to ensure gender equality in education, especially in technical and vocational education and training (Lao People's Democratic Republic</w:t>
      </w:r>
      <w:r w:rsidR="001C7D4A">
        <w:rPr>
          <w:b/>
          <w:bCs/>
        </w:rPr>
        <w:t>);</w:t>
      </w:r>
    </w:p>
    <w:p w14:paraId="534750E0" w14:textId="00FD050D" w:rsidR="00BA6981" w:rsidRPr="00913A04" w:rsidRDefault="00913A04" w:rsidP="00913A04">
      <w:pPr>
        <w:pStyle w:val="SingleTxtG"/>
        <w:tabs>
          <w:tab w:val="left" w:pos="2552"/>
        </w:tabs>
        <w:ind w:left="1701" w:hanging="6"/>
        <w:rPr>
          <w:b/>
          <w:bCs/>
        </w:rPr>
      </w:pPr>
      <w:r w:rsidRPr="00913A04">
        <w:t>6.149</w:t>
      </w:r>
      <w:r w:rsidRPr="00913A04">
        <w:tab/>
      </w:r>
      <w:r w:rsidR="00BA6981" w:rsidRPr="00913A04">
        <w:rPr>
          <w:b/>
          <w:bCs/>
        </w:rPr>
        <w:t>Strengthen its response to violence against women and girls, including by progressing consent‑based sexual offences legislation and ensuring accessible, adequately resourced protection, support and justice for victims (United Kingdom of Great Britain and Northern Ireland</w:t>
      </w:r>
      <w:r w:rsidR="001C7D4A">
        <w:rPr>
          <w:b/>
          <w:bCs/>
        </w:rPr>
        <w:t>);</w:t>
      </w:r>
    </w:p>
    <w:p w14:paraId="71F67571" w14:textId="01284573" w:rsidR="00BA6981" w:rsidRPr="00913A04" w:rsidRDefault="00913A04" w:rsidP="00913A04">
      <w:pPr>
        <w:pStyle w:val="SingleTxtG"/>
        <w:tabs>
          <w:tab w:val="left" w:pos="2552"/>
        </w:tabs>
        <w:ind w:left="1701" w:hanging="6"/>
        <w:rPr>
          <w:b/>
          <w:bCs/>
        </w:rPr>
      </w:pPr>
      <w:r w:rsidRPr="00913A04">
        <w:t>6.150</w:t>
      </w:r>
      <w:r w:rsidRPr="00913A04">
        <w:tab/>
      </w:r>
      <w:r w:rsidR="00BA6981" w:rsidRPr="00913A04">
        <w:rPr>
          <w:b/>
          <w:bCs/>
        </w:rPr>
        <w:t>Define rape based on lack of consent, as well as strengthen support services for victims of gender-based violence (Venezuela (Bolivarian Republic of)</w:t>
      </w:r>
      <w:r w:rsidR="001C7D4A">
        <w:rPr>
          <w:b/>
          <w:bCs/>
        </w:rPr>
        <w:t>);</w:t>
      </w:r>
    </w:p>
    <w:p w14:paraId="1704689D" w14:textId="7BB59BD5" w:rsidR="00BA6981" w:rsidRPr="00913A04" w:rsidRDefault="00913A04" w:rsidP="00913A04">
      <w:pPr>
        <w:pStyle w:val="SingleTxtG"/>
        <w:tabs>
          <w:tab w:val="left" w:pos="2552"/>
        </w:tabs>
        <w:ind w:left="1701" w:hanging="6"/>
        <w:rPr>
          <w:b/>
          <w:bCs/>
        </w:rPr>
      </w:pPr>
      <w:r w:rsidRPr="00913A04">
        <w:t>6.151</w:t>
      </w:r>
      <w:r w:rsidRPr="00913A04">
        <w:tab/>
      </w:r>
      <w:r w:rsidR="00BA6981" w:rsidRPr="00913A04">
        <w:rPr>
          <w:b/>
          <w:bCs/>
        </w:rPr>
        <w:t>Further enhance the implementation of domestic violence prevention measures, including by expanding multilingual outreach and victim support services for elderly and rural populations (Viet Nam</w:t>
      </w:r>
      <w:r w:rsidR="001C7D4A">
        <w:rPr>
          <w:b/>
          <w:bCs/>
        </w:rPr>
        <w:t>);</w:t>
      </w:r>
    </w:p>
    <w:p w14:paraId="1F2E0C8E" w14:textId="42B6D928" w:rsidR="00BA6981" w:rsidRPr="00913A04" w:rsidRDefault="00913A04" w:rsidP="00913A04">
      <w:pPr>
        <w:pStyle w:val="SingleTxtG"/>
        <w:tabs>
          <w:tab w:val="left" w:pos="2552"/>
        </w:tabs>
        <w:ind w:left="1701" w:hanging="6"/>
        <w:rPr>
          <w:b/>
          <w:bCs/>
        </w:rPr>
      </w:pPr>
      <w:r w:rsidRPr="00913A04">
        <w:t>6.152</w:t>
      </w:r>
      <w:r w:rsidRPr="00913A04">
        <w:tab/>
      </w:r>
      <w:r w:rsidR="00BA6981" w:rsidRPr="00913A04">
        <w:rPr>
          <w:b/>
          <w:bCs/>
        </w:rPr>
        <w:t>Intensify efforts to prevent and combat gender-based violence (Albania</w:t>
      </w:r>
      <w:r w:rsidR="001C7D4A">
        <w:rPr>
          <w:b/>
          <w:bCs/>
        </w:rPr>
        <w:t>);</w:t>
      </w:r>
    </w:p>
    <w:p w14:paraId="44A45BEF" w14:textId="34D0A0D5" w:rsidR="00BA6981" w:rsidRPr="00913A04" w:rsidRDefault="00913A04" w:rsidP="00913A04">
      <w:pPr>
        <w:pStyle w:val="SingleTxtG"/>
        <w:tabs>
          <w:tab w:val="left" w:pos="2552"/>
        </w:tabs>
        <w:ind w:left="1701" w:hanging="6"/>
        <w:rPr>
          <w:b/>
          <w:bCs/>
        </w:rPr>
      </w:pPr>
      <w:r w:rsidRPr="00913A04">
        <w:t>6.153</w:t>
      </w:r>
      <w:r w:rsidRPr="00913A04">
        <w:tab/>
      </w:r>
      <w:r w:rsidR="00BA6981" w:rsidRPr="00913A04">
        <w:rPr>
          <w:b/>
          <w:bCs/>
        </w:rPr>
        <w:t>Continue to combat sexual violence and address barriers to reporting domestic violence, including by fully implementing the Council of Europe Convention on preventing and combating violence against women and domestic violence (Istanbul Convention) (Australia</w:t>
      </w:r>
      <w:r w:rsidR="001C7D4A">
        <w:rPr>
          <w:b/>
          <w:bCs/>
        </w:rPr>
        <w:t>);</w:t>
      </w:r>
    </w:p>
    <w:p w14:paraId="7067AA13" w14:textId="45DFC68B" w:rsidR="00BA6981" w:rsidRPr="00913A04" w:rsidRDefault="00913A04" w:rsidP="00913A04">
      <w:pPr>
        <w:pStyle w:val="SingleTxtG"/>
        <w:tabs>
          <w:tab w:val="left" w:pos="2552"/>
        </w:tabs>
        <w:ind w:left="1701" w:hanging="6"/>
        <w:rPr>
          <w:b/>
          <w:bCs/>
        </w:rPr>
      </w:pPr>
      <w:r w:rsidRPr="00913A04">
        <w:t>6.154</w:t>
      </w:r>
      <w:r w:rsidRPr="00913A04">
        <w:tab/>
      </w:r>
      <w:r w:rsidR="00BA6981" w:rsidRPr="00913A04">
        <w:rPr>
          <w:b/>
          <w:bCs/>
        </w:rPr>
        <w:t>Amend Article 141 of the Penal Code to adopt a consent‑based definition of rape, in line with international standards and the Council of Europe Convention on preventing and combating violence against women and domestic violence (Istanbul Convention) (Belgium</w:t>
      </w:r>
      <w:r w:rsidR="001C7D4A">
        <w:rPr>
          <w:b/>
          <w:bCs/>
        </w:rPr>
        <w:t>);</w:t>
      </w:r>
    </w:p>
    <w:p w14:paraId="53F49B54" w14:textId="2F17FA08" w:rsidR="00BA6981" w:rsidRPr="00913A04" w:rsidRDefault="00913A04" w:rsidP="00913A04">
      <w:pPr>
        <w:pStyle w:val="SingleTxtG"/>
        <w:tabs>
          <w:tab w:val="left" w:pos="2552"/>
        </w:tabs>
        <w:ind w:left="1701" w:hanging="6"/>
        <w:rPr>
          <w:b/>
          <w:bCs/>
        </w:rPr>
      </w:pPr>
      <w:r w:rsidRPr="00913A04">
        <w:t>6.155</w:t>
      </w:r>
      <w:r w:rsidRPr="00913A04">
        <w:tab/>
      </w:r>
      <w:r w:rsidR="00BA6981" w:rsidRPr="00913A04">
        <w:rPr>
          <w:b/>
          <w:bCs/>
        </w:rPr>
        <w:t>Strengthen prevention measures of violence, improve response to domestic violence cases, especially against women and older persons (Botswana</w:t>
      </w:r>
      <w:r w:rsidR="001C7D4A">
        <w:rPr>
          <w:b/>
          <w:bCs/>
        </w:rPr>
        <w:t>);</w:t>
      </w:r>
    </w:p>
    <w:p w14:paraId="69F7CC3D" w14:textId="1271B420" w:rsidR="00BA6981" w:rsidRPr="00913A04" w:rsidRDefault="00913A04" w:rsidP="00913A04">
      <w:pPr>
        <w:pStyle w:val="SingleTxtG"/>
        <w:tabs>
          <w:tab w:val="left" w:pos="2552"/>
        </w:tabs>
        <w:ind w:left="1701" w:hanging="6"/>
        <w:rPr>
          <w:b/>
          <w:bCs/>
        </w:rPr>
      </w:pPr>
      <w:r w:rsidRPr="00913A04">
        <w:t>6.156</w:t>
      </w:r>
      <w:r w:rsidRPr="00913A04">
        <w:tab/>
      </w:r>
      <w:r w:rsidR="00BA6981" w:rsidRPr="00913A04">
        <w:rPr>
          <w:b/>
          <w:bCs/>
        </w:rPr>
        <w:t>Intensify efforts to improve women's access to justice and ensure independent, safe and confidential complaints mechanisms for children (Cabo Verde</w:t>
      </w:r>
      <w:r w:rsidR="001C7D4A">
        <w:rPr>
          <w:b/>
          <w:bCs/>
        </w:rPr>
        <w:t>);</w:t>
      </w:r>
    </w:p>
    <w:p w14:paraId="6263417C" w14:textId="063AA251" w:rsidR="00BA6981" w:rsidRPr="00913A04" w:rsidRDefault="00913A04" w:rsidP="00913A04">
      <w:pPr>
        <w:pStyle w:val="SingleTxtG"/>
        <w:tabs>
          <w:tab w:val="left" w:pos="2552"/>
        </w:tabs>
        <w:ind w:left="1701" w:hanging="6"/>
        <w:rPr>
          <w:b/>
          <w:bCs/>
        </w:rPr>
      </w:pPr>
      <w:r w:rsidRPr="00913A04">
        <w:t>6.157</w:t>
      </w:r>
      <w:r w:rsidRPr="00913A04">
        <w:tab/>
      </w:r>
      <w:r w:rsidR="00BA6981" w:rsidRPr="00913A04">
        <w:rPr>
          <w:b/>
          <w:bCs/>
        </w:rPr>
        <w:t>Promote the approval of the legislation on sexual consent aimed at reformulating the Penal Code, so that the definition of rape explicitly incorporates all non-consensual sexual acts, in line with the Council of Europe Convention on preventing and combating violence against women and domestic violence (Istanbul Convention) (Chile</w:t>
      </w:r>
      <w:r w:rsidR="001C7D4A">
        <w:rPr>
          <w:b/>
          <w:bCs/>
        </w:rPr>
        <w:t>);</w:t>
      </w:r>
    </w:p>
    <w:p w14:paraId="14D41F85" w14:textId="67215EB1" w:rsidR="00BA6981" w:rsidRPr="00913A04" w:rsidRDefault="00913A04" w:rsidP="00913A04">
      <w:pPr>
        <w:pStyle w:val="SingleTxtG"/>
        <w:tabs>
          <w:tab w:val="left" w:pos="2552"/>
        </w:tabs>
        <w:ind w:left="1701" w:hanging="6"/>
        <w:rPr>
          <w:b/>
          <w:bCs/>
        </w:rPr>
      </w:pPr>
      <w:r w:rsidRPr="00913A04">
        <w:t>6.158</w:t>
      </w:r>
      <w:r w:rsidRPr="00913A04">
        <w:tab/>
      </w:r>
      <w:r w:rsidR="00BA6981" w:rsidRPr="00913A04">
        <w:rPr>
          <w:b/>
          <w:bCs/>
        </w:rPr>
        <w:t>Take effective legislative and law enforcement measures to combat gender-based violence and human trafficking and similar offences (China</w:t>
      </w:r>
      <w:r w:rsidR="001C7D4A">
        <w:rPr>
          <w:b/>
          <w:bCs/>
        </w:rPr>
        <w:t>);</w:t>
      </w:r>
    </w:p>
    <w:p w14:paraId="28C9F341" w14:textId="1662CB63" w:rsidR="00BA6981" w:rsidRPr="00913A04" w:rsidRDefault="00913A04" w:rsidP="00913A04">
      <w:pPr>
        <w:pStyle w:val="SingleTxtG"/>
        <w:tabs>
          <w:tab w:val="left" w:pos="2552"/>
        </w:tabs>
        <w:ind w:left="1701" w:hanging="6"/>
        <w:rPr>
          <w:b/>
          <w:bCs/>
        </w:rPr>
      </w:pPr>
      <w:r w:rsidRPr="00913A04">
        <w:t>6.159</w:t>
      </w:r>
      <w:r w:rsidRPr="00913A04">
        <w:tab/>
      </w:r>
      <w:r w:rsidR="00BA6981" w:rsidRPr="00913A04">
        <w:rPr>
          <w:b/>
          <w:bCs/>
        </w:rPr>
        <w:t>Amend Article 141 of the Penal Code to introduce a definition of rape based on the lack of consent and not on the use of force (Colombia</w:t>
      </w:r>
      <w:r w:rsidR="001C7D4A">
        <w:rPr>
          <w:b/>
          <w:bCs/>
        </w:rPr>
        <w:t>);</w:t>
      </w:r>
    </w:p>
    <w:p w14:paraId="6685D875" w14:textId="5B744408" w:rsidR="00BA6981" w:rsidRPr="00913A04" w:rsidRDefault="00913A04" w:rsidP="00913A04">
      <w:pPr>
        <w:pStyle w:val="SingleTxtG"/>
        <w:tabs>
          <w:tab w:val="left" w:pos="2552"/>
        </w:tabs>
        <w:ind w:left="1701" w:hanging="6"/>
        <w:rPr>
          <w:b/>
          <w:bCs/>
        </w:rPr>
      </w:pPr>
      <w:r w:rsidRPr="00913A04">
        <w:t>6.160</w:t>
      </w:r>
      <w:r w:rsidRPr="00913A04">
        <w:tab/>
      </w:r>
      <w:r w:rsidR="00BA6981" w:rsidRPr="00913A04">
        <w:rPr>
          <w:b/>
          <w:bCs/>
        </w:rPr>
        <w:t>Strengthen the frontline response to domestic violence, ensuring that services are accessible, inclusive and appropriate for women with disabilities, with a differentiated approach that guarantees their effective protection (Costa Rica</w:t>
      </w:r>
      <w:r w:rsidR="001C7D4A">
        <w:rPr>
          <w:b/>
          <w:bCs/>
        </w:rPr>
        <w:t>);</w:t>
      </w:r>
    </w:p>
    <w:p w14:paraId="37CDE429" w14:textId="1BD52835" w:rsidR="00BA6981" w:rsidRPr="00913A04" w:rsidRDefault="00913A04" w:rsidP="00913A04">
      <w:pPr>
        <w:pStyle w:val="SingleTxtG"/>
        <w:tabs>
          <w:tab w:val="left" w:pos="2552"/>
        </w:tabs>
        <w:ind w:left="1701" w:hanging="6"/>
        <w:rPr>
          <w:b/>
          <w:bCs/>
        </w:rPr>
      </w:pPr>
      <w:r w:rsidRPr="00913A04">
        <w:t>6.161</w:t>
      </w:r>
      <w:r w:rsidRPr="00913A04">
        <w:tab/>
      </w:r>
      <w:r w:rsidR="00BA6981" w:rsidRPr="00913A04">
        <w:rPr>
          <w:b/>
          <w:bCs/>
        </w:rPr>
        <w:t>Take steps to amend the Penal Code to introduce a definition of rape based on the absence of consent, in line with the standards set out in the Council of Europe Convention on preventing and combating violence against women and domestic violence (Istanbul Convention) (Cyprus</w:t>
      </w:r>
      <w:r w:rsidR="001C7D4A">
        <w:rPr>
          <w:b/>
          <w:bCs/>
        </w:rPr>
        <w:t>);</w:t>
      </w:r>
    </w:p>
    <w:p w14:paraId="70B6C2B2" w14:textId="62E59014" w:rsidR="00BA6981" w:rsidRPr="00913A04" w:rsidRDefault="00913A04" w:rsidP="00913A04">
      <w:pPr>
        <w:pStyle w:val="SingleTxtG"/>
        <w:tabs>
          <w:tab w:val="left" w:pos="2552"/>
        </w:tabs>
        <w:ind w:left="1701" w:hanging="6"/>
        <w:rPr>
          <w:b/>
          <w:bCs/>
        </w:rPr>
      </w:pPr>
      <w:r w:rsidRPr="00913A04">
        <w:t>6.162</w:t>
      </w:r>
      <w:r w:rsidRPr="00913A04">
        <w:tab/>
      </w:r>
      <w:r w:rsidR="00BA6981" w:rsidRPr="00913A04">
        <w:rPr>
          <w:b/>
          <w:bCs/>
        </w:rPr>
        <w:t>Adopt all necessary measures to effectively combat violence against women and girls, with particular emphasis on prosecuting perpetrators (Djibouti</w:t>
      </w:r>
      <w:r w:rsidR="001C7D4A">
        <w:rPr>
          <w:b/>
          <w:bCs/>
        </w:rPr>
        <w:t>);</w:t>
      </w:r>
    </w:p>
    <w:p w14:paraId="2E5823A5" w14:textId="7A106AFE" w:rsidR="00BA6981" w:rsidRPr="00913A04" w:rsidRDefault="00913A04" w:rsidP="00913A04">
      <w:pPr>
        <w:pStyle w:val="SingleTxtG"/>
        <w:tabs>
          <w:tab w:val="left" w:pos="2552"/>
        </w:tabs>
        <w:ind w:left="1701" w:hanging="6"/>
        <w:rPr>
          <w:b/>
          <w:bCs/>
        </w:rPr>
      </w:pPr>
      <w:r w:rsidRPr="00913A04">
        <w:t>6.163</w:t>
      </w:r>
      <w:r w:rsidRPr="00913A04">
        <w:tab/>
      </w:r>
      <w:r w:rsidR="00BA6981" w:rsidRPr="00913A04">
        <w:rPr>
          <w:b/>
          <w:bCs/>
        </w:rPr>
        <w:t>Strengthen measures to combat violence against women and girls, and ensure effective investigation, protection, and appropriate support for victims (Egypt</w:t>
      </w:r>
      <w:r w:rsidR="001C7D4A">
        <w:rPr>
          <w:b/>
          <w:bCs/>
        </w:rPr>
        <w:t>);</w:t>
      </w:r>
    </w:p>
    <w:p w14:paraId="065C49E3" w14:textId="7F54FA39" w:rsidR="00BA6981" w:rsidRPr="00913A04" w:rsidRDefault="00913A04" w:rsidP="00913A04">
      <w:pPr>
        <w:pStyle w:val="SingleTxtG"/>
        <w:tabs>
          <w:tab w:val="left" w:pos="2552"/>
        </w:tabs>
        <w:ind w:left="1701" w:hanging="6"/>
        <w:rPr>
          <w:b/>
          <w:bCs/>
        </w:rPr>
      </w:pPr>
      <w:r w:rsidRPr="00913A04">
        <w:lastRenderedPageBreak/>
        <w:t>6.164</w:t>
      </w:r>
      <w:r w:rsidRPr="00913A04">
        <w:tab/>
      </w:r>
      <w:r w:rsidR="00BA6981" w:rsidRPr="00913A04">
        <w:rPr>
          <w:b/>
          <w:bCs/>
        </w:rPr>
        <w:t>Intensify prevention and response measures against gender-based violence, including strengthening the legal framework and the protection of victims (El Salvador</w:t>
      </w:r>
      <w:r w:rsidR="001C7D4A">
        <w:rPr>
          <w:b/>
          <w:bCs/>
        </w:rPr>
        <w:t>);</w:t>
      </w:r>
    </w:p>
    <w:p w14:paraId="1D8B2DE2" w14:textId="757E0A10" w:rsidR="00BA6981" w:rsidRPr="00913A04" w:rsidRDefault="00913A04" w:rsidP="00913A04">
      <w:pPr>
        <w:pStyle w:val="SingleTxtG"/>
        <w:tabs>
          <w:tab w:val="left" w:pos="2552"/>
        </w:tabs>
        <w:ind w:left="1701" w:hanging="6"/>
        <w:rPr>
          <w:b/>
          <w:bCs/>
        </w:rPr>
      </w:pPr>
      <w:r w:rsidRPr="00913A04">
        <w:t>6.165</w:t>
      </w:r>
      <w:r w:rsidRPr="00913A04">
        <w:tab/>
      </w:r>
      <w:r w:rsidR="00BA6981" w:rsidRPr="00913A04">
        <w:rPr>
          <w:b/>
          <w:bCs/>
        </w:rPr>
        <w:t>Continue to make efforts to reduce gender-based violence in all its forms, including putting practical steps to reduce domestic violence (India</w:t>
      </w:r>
      <w:r w:rsidR="001C7D4A">
        <w:rPr>
          <w:b/>
          <w:bCs/>
        </w:rPr>
        <w:t>);</w:t>
      </w:r>
    </w:p>
    <w:p w14:paraId="7F6BF537" w14:textId="7D59B4E7" w:rsidR="00BA6981" w:rsidRPr="00913A04" w:rsidRDefault="00913A04" w:rsidP="00913A04">
      <w:pPr>
        <w:pStyle w:val="SingleTxtG"/>
        <w:tabs>
          <w:tab w:val="left" w:pos="2552"/>
        </w:tabs>
        <w:ind w:left="1701" w:hanging="6"/>
        <w:rPr>
          <w:b/>
          <w:bCs/>
        </w:rPr>
      </w:pPr>
      <w:r w:rsidRPr="00913A04">
        <w:t>6.166</w:t>
      </w:r>
      <w:r w:rsidRPr="00913A04">
        <w:tab/>
      </w:r>
      <w:r w:rsidR="00BA6981" w:rsidRPr="00913A04">
        <w:rPr>
          <w:b/>
          <w:bCs/>
        </w:rPr>
        <w:t xml:space="preserve">Bring the Penal Code into alignment with the Council of Europe Convention on preventing and combating violence against women and domestic violence (Istanbul Convention), </w:t>
      </w:r>
      <w:proofErr w:type="gramStart"/>
      <w:r w:rsidR="00BA6981" w:rsidRPr="00913A04">
        <w:rPr>
          <w:b/>
          <w:bCs/>
        </w:rPr>
        <w:t>in particular by</w:t>
      </w:r>
      <w:proofErr w:type="gramEnd"/>
      <w:r w:rsidR="00BA6981" w:rsidRPr="00913A04">
        <w:rPr>
          <w:b/>
          <w:bCs/>
        </w:rPr>
        <w:t xml:space="preserve"> introducing a consent-based definition of sexual violence (Ireland</w:t>
      </w:r>
      <w:r w:rsidR="001C7D4A">
        <w:rPr>
          <w:b/>
          <w:bCs/>
        </w:rPr>
        <w:t>);</w:t>
      </w:r>
    </w:p>
    <w:p w14:paraId="6BAB2F12" w14:textId="01D5ACFA" w:rsidR="00BA6981" w:rsidRPr="00913A04" w:rsidRDefault="00913A04" w:rsidP="00913A04">
      <w:pPr>
        <w:pStyle w:val="SingleTxtG"/>
        <w:tabs>
          <w:tab w:val="left" w:pos="2552"/>
        </w:tabs>
        <w:ind w:left="1701" w:hanging="6"/>
        <w:rPr>
          <w:b/>
          <w:bCs/>
        </w:rPr>
      </w:pPr>
      <w:r w:rsidRPr="00913A04">
        <w:t>6.167</w:t>
      </w:r>
      <w:r w:rsidRPr="00913A04">
        <w:tab/>
      </w:r>
      <w:r w:rsidR="00BA6981" w:rsidRPr="00913A04">
        <w:rPr>
          <w:b/>
          <w:bCs/>
        </w:rPr>
        <w:t>Continue strengthening measures to prevent and respond to domestic violence and violence against women and children, including through effective implementation of protection mechanisms, victim support services and awareness-raising programmes (Kazakhstan</w:t>
      </w:r>
      <w:r w:rsidR="001C7D4A">
        <w:rPr>
          <w:b/>
          <w:bCs/>
        </w:rPr>
        <w:t>);</w:t>
      </w:r>
    </w:p>
    <w:p w14:paraId="2139BB8E" w14:textId="15268554" w:rsidR="00BA6981" w:rsidRPr="00913A04" w:rsidRDefault="00913A04" w:rsidP="00913A04">
      <w:pPr>
        <w:pStyle w:val="SingleTxtG"/>
        <w:tabs>
          <w:tab w:val="left" w:pos="2552"/>
        </w:tabs>
        <w:ind w:left="1701" w:hanging="6"/>
        <w:rPr>
          <w:b/>
          <w:bCs/>
        </w:rPr>
      </w:pPr>
      <w:r w:rsidRPr="00913A04">
        <w:t>6.168</w:t>
      </w:r>
      <w:r w:rsidRPr="00913A04">
        <w:tab/>
      </w:r>
      <w:r w:rsidR="00BA6981" w:rsidRPr="00913A04">
        <w:rPr>
          <w:b/>
          <w:bCs/>
        </w:rPr>
        <w:t>Scale up measures to eliminate domestic and gender-based violence (Lao People's Democratic Republic</w:t>
      </w:r>
      <w:r w:rsidR="001C7D4A">
        <w:rPr>
          <w:b/>
          <w:bCs/>
        </w:rPr>
        <w:t>);</w:t>
      </w:r>
    </w:p>
    <w:p w14:paraId="3EDCED5C" w14:textId="5FC49F77" w:rsidR="00BA6981" w:rsidRPr="00913A04" w:rsidRDefault="00913A04" w:rsidP="00913A04">
      <w:pPr>
        <w:pStyle w:val="SingleTxtG"/>
        <w:tabs>
          <w:tab w:val="left" w:pos="2552"/>
        </w:tabs>
        <w:ind w:left="1701" w:hanging="6"/>
        <w:rPr>
          <w:b/>
          <w:bCs/>
        </w:rPr>
      </w:pPr>
      <w:r w:rsidRPr="00913A04">
        <w:t>6.169</w:t>
      </w:r>
      <w:r w:rsidRPr="00913A04">
        <w:tab/>
      </w:r>
      <w:r w:rsidR="00BA6981" w:rsidRPr="00913A04">
        <w:rPr>
          <w:b/>
          <w:bCs/>
        </w:rPr>
        <w:t>Adopt and implement the draft law recognizing the absence of consent as a constituent element of rape within clear timelines, and strengthen mandatory training for law enforcement on gender-based violence, particularly in cases of domestic violence (Luxembourg</w:t>
      </w:r>
      <w:r w:rsidR="001C7D4A">
        <w:rPr>
          <w:b/>
          <w:bCs/>
        </w:rPr>
        <w:t>);</w:t>
      </w:r>
    </w:p>
    <w:p w14:paraId="3C8AB3CB" w14:textId="4111B7CA" w:rsidR="00BA6981" w:rsidRPr="00913A04" w:rsidRDefault="00913A04" w:rsidP="00913A04">
      <w:pPr>
        <w:pStyle w:val="SingleTxtG"/>
        <w:tabs>
          <w:tab w:val="left" w:pos="2552"/>
        </w:tabs>
        <w:ind w:left="1701" w:hanging="6"/>
        <w:rPr>
          <w:b/>
          <w:bCs/>
        </w:rPr>
      </w:pPr>
      <w:r w:rsidRPr="00913A04">
        <w:t>6.170</w:t>
      </w:r>
      <w:r w:rsidRPr="00913A04">
        <w:tab/>
      </w:r>
      <w:r w:rsidR="00BA6981" w:rsidRPr="00913A04">
        <w:rPr>
          <w:b/>
          <w:bCs/>
        </w:rPr>
        <w:t>Amend article 141 of the Penal Code to introduce a definition of rape based on lack of consent rather than use of force (Malta</w:t>
      </w:r>
      <w:r w:rsidR="001C7D4A">
        <w:rPr>
          <w:b/>
          <w:bCs/>
        </w:rPr>
        <w:t>);</w:t>
      </w:r>
    </w:p>
    <w:p w14:paraId="302056A0" w14:textId="0829A7A9" w:rsidR="00BA6981" w:rsidRPr="00913A04" w:rsidRDefault="00913A04" w:rsidP="00913A04">
      <w:pPr>
        <w:pStyle w:val="SingleTxtG"/>
        <w:tabs>
          <w:tab w:val="left" w:pos="2552"/>
        </w:tabs>
        <w:ind w:left="1701" w:hanging="6"/>
        <w:rPr>
          <w:b/>
          <w:bCs/>
        </w:rPr>
      </w:pPr>
      <w:r w:rsidRPr="00913A04">
        <w:t>6.171</w:t>
      </w:r>
      <w:r w:rsidRPr="00913A04">
        <w:tab/>
      </w:r>
      <w:r w:rsidR="00BA6981" w:rsidRPr="00913A04">
        <w:rPr>
          <w:b/>
          <w:bCs/>
        </w:rPr>
        <w:t>Reform the Penal Code to incorporate a definition of rape based on the absence of consent, rather than the use of force (Mexico</w:t>
      </w:r>
      <w:r w:rsidR="001C7D4A">
        <w:rPr>
          <w:b/>
          <w:bCs/>
        </w:rPr>
        <w:t>);</w:t>
      </w:r>
    </w:p>
    <w:p w14:paraId="63A816D5" w14:textId="44BC5585" w:rsidR="00BA6981" w:rsidRPr="00913A04" w:rsidRDefault="00913A04" w:rsidP="00913A04">
      <w:pPr>
        <w:pStyle w:val="SingleTxtG"/>
        <w:tabs>
          <w:tab w:val="left" w:pos="2552"/>
        </w:tabs>
        <w:ind w:left="1701" w:hanging="6"/>
        <w:rPr>
          <w:b/>
          <w:bCs/>
        </w:rPr>
      </w:pPr>
      <w:r w:rsidRPr="00913A04">
        <w:t>6.172</w:t>
      </w:r>
      <w:r w:rsidRPr="00913A04">
        <w:tab/>
      </w:r>
      <w:r w:rsidR="00BA6981" w:rsidRPr="00913A04">
        <w:rPr>
          <w:b/>
          <w:bCs/>
        </w:rPr>
        <w:t>Strengthen protection against gender-based violence, including by reinforcing the legal framework on femicide and intimate partner violence, and ensuring effective enforcement of emergency barring orders (Montenegro</w:t>
      </w:r>
      <w:r w:rsidR="001C7D4A">
        <w:rPr>
          <w:b/>
          <w:bCs/>
        </w:rPr>
        <w:t>);</w:t>
      </w:r>
    </w:p>
    <w:p w14:paraId="4280D9FF" w14:textId="3A39569B" w:rsidR="00BA6981" w:rsidRPr="00913A04" w:rsidRDefault="00913A04" w:rsidP="00913A04">
      <w:pPr>
        <w:pStyle w:val="SingleTxtG"/>
        <w:tabs>
          <w:tab w:val="left" w:pos="2552"/>
        </w:tabs>
        <w:ind w:left="1701" w:hanging="6"/>
        <w:rPr>
          <w:b/>
          <w:bCs/>
        </w:rPr>
      </w:pPr>
      <w:r w:rsidRPr="00913A04">
        <w:t>6.173</w:t>
      </w:r>
      <w:r w:rsidRPr="00913A04">
        <w:tab/>
      </w:r>
      <w:r w:rsidR="00BA6981" w:rsidRPr="00913A04">
        <w:rPr>
          <w:b/>
          <w:bCs/>
        </w:rPr>
        <w:t>Allocate adequate human and financial resources to the implementation of the Domestic Violence Prevention Action Plan 2024-2027 (Morocco</w:t>
      </w:r>
      <w:r w:rsidR="001C7D4A">
        <w:rPr>
          <w:b/>
          <w:bCs/>
        </w:rPr>
        <w:t>);</w:t>
      </w:r>
    </w:p>
    <w:p w14:paraId="6437E5B3" w14:textId="18C78B57" w:rsidR="00BA6981" w:rsidRPr="00913A04" w:rsidRDefault="00913A04" w:rsidP="00913A04">
      <w:pPr>
        <w:pStyle w:val="SingleTxtG"/>
        <w:tabs>
          <w:tab w:val="left" w:pos="2552"/>
        </w:tabs>
        <w:ind w:left="1701" w:hanging="6"/>
        <w:rPr>
          <w:b/>
          <w:bCs/>
        </w:rPr>
      </w:pPr>
      <w:r w:rsidRPr="00913A04">
        <w:t>6.174</w:t>
      </w:r>
      <w:r w:rsidRPr="00913A04">
        <w:tab/>
      </w:r>
      <w:r w:rsidR="00BA6981" w:rsidRPr="00913A04">
        <w:rPr>
          <w:b/>
          <w:bCs/>
        </w:rPr>
        <w:t>Strengthen the skills and capacities of investigators, prosecutors, and judges in handling cases of sexual violence, including through training focused on a gender-sensitive and victim-centred approach (Switzerland</w:t>
      </w:r>
      <w:r w:rsidR="001C7D4A">
        <w:rPr>
          <w:b/>
          <w:bCs/>
        </w:rPr>
        <w:t>);</w:t>
      </w:r>
    </w:p>
    <w:p w14:paraId="4F73EA9B" w14:textId="456041C2" w:rsidR="00BA6981" w:rsidRPr="00913A04" w:rsidRDefault="00913A04" w:rsidP="00913A04">
      <w:pPr>
        <w:pStyle w:val="SingleTxtG"/>
        <w:tabs>
          <w:tab w:val="left" w:pos="2552"/>
        </w:tabs>
        <w:ind w:left="1701" w:hanging="6"/>
        <w:rPr>
          <w:b/>
          <w:bCs/>
        </w:rPr>
      </w:pPr>
      <w:r w:rsidRPr="00913A04">
        <w:t>6.175</w:t>
      </w:r>
      <w:r w:rsidRPr="00913A04">
        <w:tab/>
      </w:r>
      <w:r w:rsidR="00BA6981" w:rsidRPr="00913A04">
        <w:rPr>
          <w:b/>
          <w:bCs/>
        </w:rPr>
        <w:t>Strengthen the protection of women journalists and women human rights defenders from intimidation and harassment, ensure effective investigation and prosecution of such cases, and guarantee access to remedies for victims (North Macedonia</w:t>
      </w:r>
      <w:r w:rsidR="001C7D4A">
        <w:rPr>
          <w:b/>
          <w:bCs/>
        </w:rPr>
        <w:t>);</w:t>
      </w:r>
    </w:p>
    <w:p w14:paraId="2CFC0956" w14:textId="375B51DC" w:rsidR="00BA6981" w:rsidRPr="00913A04" w:rsidRDefault="00913A04" w:rsidP="00913A04">
      <w:pPr>
        <w:pStyle w:val="SingleTxtG"/>
        <w:tabs>
          <w:tab w:val="left" w:pos="2552"/>
        </w:tabs>
        <w:ind w:left="1701" w:hanging="6"/>
        <w:rPr>
          <w:b/>
          <w:bCs/>
        </w:rPr>
      </w:pPr>
      <w:r w:rsidRPr="00913A04">
        <w:t>6.176</w:t>
      </w:r>
      <w:r w:rsidRPr="00913A04">
        <w:tab/>
      </w:r>
      <w:r w:rsidR="00BA6981" w:rsidRPr="00913A04">
        <w:rPr>
          <w:b/>
          <w:bCs/>
        </w:rPr>
        <w:t>Continue implementing the Domestic Violence Prevention Action Plan for 2024–2027, while strengthening and expanding support services for victims (Oman</w:t>
      </w:r>
      <w:r w:rsidR="001C7D4A">
        <w:rPr>
          <w:b/>
          <w:bCs/>
        </w:rPr>
        <w:t>);</w:t>
      </w:r>
    </w:p>
    <w:p w14:paraId="5BFEF797" w14:textId="678368E0" w:rsidR="00BA6981" w:rsidRPr="00913A04" w:rsidRDefault="00913A04" w:rsidP="00913A04">
      <w:pPr>
        <w:pStyle w:val="SingleTxtG"/>
        <w:tabs>
          <w:tab w:val="left" w:pos="2552"/>
        </w:tabs>
        <w:ind w:left="1701" w:hanging="6"/>
        <w:rPr>
          <w:b/>
          <w:bCs/>
        </w:rPr>
      </w:pPr>
      <w:r w:rsidRPr="00913A04">
        <w:t>6.177</w:t>
      </w:r>
      <w:r w:rsidRPr="00913A04">
        <w:tab/>
      </w:r>
      <w:r w:rsidR="00BA6981" w:rsidRPr="00913A04">
        <w:rPr>
          <w:b/>
          <w:bCs/>
        </w:rPr>
        <w:t>Strengthen policies for the prevention of and response to violence against women and domestic violence, ensuring the effective implementation of existing frameworks (Panama</w:t>
      </w:r>
      <w:r w:rsidR="001C7D4A">
        <w:rPr>
          <w:b/>
          <w:bCs/>
        </w:rPr>
        <w:t>);</w:t>
      </w:r>
    </w:p>
    <w:p w14:paraId="5F6D4368" w14:textId="4FB82C2C" w:rsidR="00BA6981" w:rsidRPr="00913A04" w:rsidRDefault="00913A04" w:rsidP="00913A04">
      <w:pPr>
        <w:pStyle w:val="SingleTxtG"/>
        <w:tabs>
          <w:tab w:val="left" w:pos="2552"/>
        </w:tabs>
        <w:ind w:left="1701" w:hanging="6"/>
        <w:rPr>
          <w:b/>
          <w:bCs/>
        </w:rPr>
      </w:pPr>
      <w:r w:rsidRPr="00913A04">
        <w:t>6.178</w:t>
      </w:r>
      <w:r w:rsidRPr="00913A04">
        <w:tab/>
      </w:r>
      <w:r w:rsidR="00BA6981" w:rsidRPr="00913A04">
        <w:rPr>
          <w:b/>
          <w:bCs/>
        </w:rPr>
        <w:t>Further enhance measures to combat gender-based violence, particularly intimate partner violence, and trafficking in persons, by improving investigative and accountability mechanisms, among others (Philippines</w:t>
      </w:r>
      <w:r w:rsidR="001C7D4A">
        <w:rPr>
          <w:b/>
          <w:bCs/>
        </w:rPr>
        <w:t>);</w:t>
      </w:r>
    </w:p>
    <w:p w14:paraId="7DBFC7AA" w14:textId="7E9FB38D" w:rsidR="00BA6981" w:rsidRPr="00913A04" w:rsidRDefault="00913A04" w:rsidP="00913A04">
      <w:pPr>
        <w:pStyle w:val="SingleTxtG"/>
        <w:tabs>
          <w:tab w:val="left" w:pos="2552"/>
        </w:tabs>
        <w:ind w:left="1701" w:hanging="6"/>
        <w:rPr>
          <w:b/>
          <w:bCs/>
        </w:rPr>
      </w:pPr>
      <w:r w:rsidRPr="00913A04">
        <w:t>6.179</w:t>
      </w:r>
      <w:r w:rsidRPr="00913A04">
        <w:tab/>
      </w:r>
      <w:r w:rsidR="00BA6981" w:rsidRPr="00913A04">
        <w:rPr>
          <w:b/>
          <w:bCs/>
        </w:rPr>
        <w:t>Continue its efforts in combating domestic violence (Poland</w:t>
      </w:r>
      <w:r w:rsidR="001C7D4A">
        <w:rPr>
          <w:b/>
          <w:bCs/>
        </w:rPr>
        <w:t>);</w:t>
      </w:r>
    </w:p>
    <w:p w14:paraId="415BD1A0" w14:textId="74370AA1" w:rsidR="00BA6981" w:rsidRPr="00913A04" w:rsidRDefault="00913A04" w:rsidP="00913A04">
      <w:pPr>
        <w:pStyle w:val="SingleTxtG"/>
        <w:tabs>
          <w:tab w:val="left" w:pos="2552"/>
        </w:tabs>
        <w:ind w:left="1701" w:hanging="6"/>
        <w:rPr>
          <w:b/>
          <w:bCs/>
        </w:rPr>
      </w:pPr>
      <w:r w:rsidRPr="00913A04">
        <w:t>6.180</w:t>
      </w:r>
      <w:r w:rsidRPr="00913A04">
        <w:tab/>
      </w:r>
      <w:r w:rsidR="00BA6981" w:rsidRPr="00913A04">
        <w:rPr>
          <w:b/>
          <w:bCs/>
        </w:rPr>
        <w:t>Strengthen measures to combat domestic violence and all forms of violence against women, ensuring effective protection and support for victims (Republic of Korea</w:t>
      </w:r>
      <w:r w:rsidR="001C7D4A">
        <w:rPr>
          <w:b/>
          <w:bCs/>
        </w:rPr>
        <w:t>);</w:t>
      </w:r>
    </w:p>
    <w:p w14:paraId="7A85AD2E" w14:textId="2EAE6A76" w:rsidR="00BA6981" w:rsidRPr="00913A04" w:rsidRDefault="00913A04" w:rsidP="00913A04">
      <w:pPr>
        <w:pStyle w:val="SingleTxtG"/>
        <w:tabs>
          <w:tab w:val="left" w:pos="2552"/>
        </w:tabs>
        <w:ind w:left="1701" w:hanging="6"/>
        <w:rPr>
          <w:b/>
          <w:bCs/>
        </w:rPr>
      </w:pPr>
      <w:r w:rsidRPr="00913A04">
        <w:lastRenderedPageBreak/>
        <w:t>6.181</w:t>
      </w:r>
      <w:r w:rsidRPr="00913A04">
        <w:tab/>
      </w:r>
      <w:r w:rsidR="00BA6981" w:rsidRPr="00913A04">
        <w:rPr>
          <w:b/>
          <w:bCs/>
        </w:rPr>
        <w:t>Strengthen confidential and accessible reporting channels, alongside targeted outreach initiatives, to ensure victims are aware of and able to safely access support services (Rwanda</w:t>
      </w:r>
      <w:r w:rsidR="001C7D4A">
        <w:rPr>
          <w:b/>
          <w:bCs/>
        </w:rPr>
        <w:t>);</w:t>
      </w:r>
    </w:p>
    <w:p w14:paraId="7551B78B" w14:textId="41E94FFD" w:rsidR="00BA6981" w:rsidRPr="00913A04" w:rsidRDefault="00913A04" w:rsidP="00913A04">
      <w:pPr>
        <w:pStyle w:val="SingleTxtG"/>
        <w:tabs>
          <w:tab w:val="left" w:pos="2552"/>
        </w:tabs>
        <w:ind w:left="1701" w:hanging="6"/>
        <w:rPr>
          <w:b/>
          <w:bCs/>
        </w:rPr>
      </w:pPr>
      <w:r w:rsidRPr="00913A04">
        <w:t>6.182</w:t>
      </w:r>
      <w:r w:rsidRPr="00913A04">
        <w:tab/>
      </w:r>
      <w:r w:rsidR="00BA6981" w:rsidRPr="00913A04">
        <w:rPr>
          <w:b/>
          <w:bCs/>
        </w:rPr>
        <w:t>Continue and broaden training programmes for law enforcement, prosecutors, and frontline responders to ensure consistent, victim-centred responses (Rwanda</w:t>
      </w:r>
      <w:r w:rsidR="001C7D4A">
        <w:rPr>
          <w:b/>
          <w:bCs/>
        </w:rPr>
        <w:t>);</w:t>
      </w:r>
    </w:p>
    <w:p w14:paraId="727302B5" w14:textId="1E5F1D07" w:rsidR="00BA6981" w:rsidRPr="00913A04" w:rsidRDefault="00913A04" w:rsidP="00913A04">
      <w:pPr>
        <w:pStyle w:val="SingleTxtG"/>
        <w:tabs>
          <w:tab w:val="left" w:pos="2552"/>
        </w:tabs>
        <w:ind w:left="1701" w:hanging="6"/>
        <w:rPr>
          <w:b/>
          <w:bCs/>
        </w:rPr>
      </w:pPr>
      <w:r w:rsidRPr="00913A04">
        <w:t>6.183</w:t>
      </w:r>
      <w:r w:rsidRPr="00913A04">
        <w:tab/>
      </w:r>
      <w:r w:rsidR="00BA6981" w:rsidRPr="00913A04">
        <w:rPr>
          <w:b/>
          <w:bCs/>
        </w:rPr>
        <w:t>Improve access to quality education for Roma children and ensure their integration into mainstream schools (Türkiye</w:t>
      </w:r>
      <w:r w:rsidR="001C7D4A">
        <w:rPr>
          <w:b/>
          <w:bCs/>
        </w:rPr>
        <w:t>);</w:t>
      </w:r>
    </w:p>
    <w:p w14:paraId="413BD396" w14:textId="3A20FB8D" w:rsidR="00BA6981" w:rsidRPr="00913A04" w:rsidRDefault="00913A04" w:rsidP="00913A04">
      <w:pPr>
        <w:pStyle w:val="SingleTxtG"/>
        <w:tabs>
          <w:tab w:val="left" w:pos="2552"/>
        </w:tabs>
        <w:ind w:left="1701" w:hanging="6"/>
        <w:rPr>
          <w:b/>
          <w:bCs/>
        </w:rPr>
      </w:pPr>
      <w:r w:rsidRPr="00913A04">
        <w:t>6.184</w:t>
      </w:r>
      <w:r w:rsidRPr="00913A04">
        <w:tab/>
      </w:r>
      <w:r w:rsidR="00BA6981" w:rsidRPr="00913A04">
        <w:rPr>
          <w:b/>
          <w:bCs/>
        </w:rPr>
        <w:t>Mitigate educational inequalities related to pupil’s socio-economic background and regional differences, by ensuring that the help of professional child protection workers, preventive programs and good quality services are available to all families regardless of a child’s place of residence (Netherlands (Kingdom of the)</w:t>
      </w:r>
      <w:r w:rsidR="001C7D4A">
        <w:rPr>
          <w:b/>
          <w:bCs/>
        </w:rPr>
        <w:t>);</w:t>
      </w:r>
    </w:p>
    <w:p w14:paraId="2F3108D2" w14:textId="54AE3480" w:rsidR="00BA6981" w:rsidRPr="00913A04" w:rsidRDefault="00913A04" w:rsidP="00913A04">
      <w:pPr>
        <w:pStyle w:val="SingleTxtG"/>
        <w:tabs>
          <w:tab w:val="left" w:pos="2552"/>
        </w:tabs>
        <w:ind w:left="1701" w:hanging="6"/>
        <w:rPr>
          <w:b/>
          <w:bCs/>
        </w:rPr>
      </w:pPr>
      <w:r w:rsidRPr="00913A04">
        <w:t>6.185</w:t>
      </w:r>
      <w:r w:rsidRPr="00913A04">
        <w:tab/>
      </w:r>
      <w:r w:rsidR="00BA6981" w:rsidRPr="00913A04">
        <w:rPr>
          <w:b/>
          <w:bCs/>
        </w:rPr>
        <w:t>Develop and implement a comprehensive national strategy for the protection of children and adolescents in digital environments, including by strengthening prevention, investigative capacity and inter‑institutional coordination to address all forms of technology‑facilitated violence (Belgium</w:t>
      </w:r>
      <w:r w:rsidR="001C7D4A">
        <w:rPr>
          <w:b/>
          <w:bCs/>
        </w:rPr>
        <w:t>);</w:t>
      </w:r>
    </w:p>
    <w:p w14:paraId="072C2647" w14:textId="47564BFE" w:rsidR="00BA6981" w:rsidRPr="00913A04" w:rsidRDefault="00913A04" w:rsidP="00913A04">
      <w:pPr>
        <w:pStyle w:val="SingleTxtG"/>
        <w:tabs>
          <w:tab w:val="left" w:pos="2552"/>
        </w:tabs>
        <w:ind w:left="1701" w:hanging="6"/>
        <w:rPr>
          <w:b/>
          <w:bCs/>
        </w:rPr>
      </w:pPr>
      <w:r w:rsidRPr="00913A04">
        <w:t>6.186</w:t>
      </w:r>
      <w:r w:rsidRPr="00913A04">
        <w:tab/>
      </w:r>
      <w:r w:rsidR="00BA6981" w:rsidRPr="00913A04">
        <w:rPr>
          <w:b/>
          <w:bCs/>
        </w:rPr>
        <w:t>Strengthen child protection mechanisms (Albania</w:t>
      </w:r>
      <w:r w:rsidR="001C7D4A">
        <w:rPr>
          <w:b/>
          <w:bCs/>
        </w:rPr>
        <w:t>);</w:t>
      </w:r>
    </w:p>
    <w:p w14:paraId="43C517EE" w14:textId="79B59D09" w:rsidR="00BA6981" w:rsidRPr="00913A04" w:rsidRDefault="00913A04" w:rsidP="00913A04">
      <w:pPr>
        <w:pStyle w:val="SingleTxtG"/>
        <w:tabs>
          <w:tab w:val="left" w:pos="2552"/>
        </w:tabs>
        <w:ind w:left="1701" w:hanging="6"/>
        <w:rPr>
          <w:b/>
          <w:bCs/>
        </w:rPr>
      </w:pPr>
      <w:r w:rsidRPr="00913A04">
        <w:t>6.187</w:t>
      </w:r>
      <w:r w:rsidRPr="00913A04">
        <w:tab/>
      </w:r>
      <w:r w:rsidR="00BA6981" w:rsidRPr="00913A04">
        <w:rPr>
          <w:b/>
          <w:bCs/>
        </w:rPr>
        <w:t>Facilitate and promote the reporting of child abuse and neglect, strengthen the local child protection infrastructure and ensure that all child victims or witnesses of violence have prompt access to child-friendly support (Croatia</w:t>
      </w:r>
      <w:r w:rsidR="001C7D4A">
        <w:rPr>
          <w:b/>
          <w:bCs/>
        </w:rPr>
        <w:t>);</w:t>
      </w:r>
    </w:p>
    <w:p w14:paraId="7B33F0C1" w14:textId="248E1483" w:rsidR="00BA6981" w:rsidRPr="00913A04" w:rsidRDefault="00913A04" w:rsidP="00913A04">
      <w:pPr>
        <w:pStyle w:val="SingleTxtG"/>
        <w:tabs>
          <w:tab w:val="left" w:pos="2552"/>
        </w:tabs>
        <w:ind w:left="1701" w:hanging="6"/>
        <w:rPr>
          <w:b/>
          <w:bCs/>
        </w:rPr>
      </w:pPr>
      <w:r w:rsidRPr="00913A04">
        <w:t>6.188</w:t>
      </w:r>
      <w:r w:rsidRPr="00913A04">
        <w:tab/>
      </w:r>
      <w:r w:rsidR="00BA6981" w:rsidRPr="00913A04">
        <w:rPr>
          <w:b/>
          <w:bCs/>
        </w:rPr>
        <w:t>Continue strengthening comprehensive child protection mechanisms, ensuring equitable access to quality services throughout the territory and reinforcing state oversight of child protection systems (El Salvador</w:t>
      </w:r>
      <w:r w:rsidR="001C7D4A">
        <w:rPr>
          <w:b/>
          <w:bCs/>
        </w:rPr>
        <w:t>);</w:t>
      </w:r>
    </w:p>
    <w:p w14:paraId="12A82084" w14:textId="6A283BE1" w:rsidR="00BA6981" w:rsidRPr="00913A04" w:rsidRDefault="00913A04" w:rsidP="00913A04">
      <w:pPr>
        <w:pStyle w:val="SingleTxtG"/>
        <w:tabs>
          <w:tab w:val="left" w:pos="2552"/>
        </w:tabs>
        <w:ind w:left="1701" w:hanging="6"/>
        <w:rPr>
          <w:b/>
          <w:bCs/>
        </w:rPr>
      </w:pPr>
      <w:r w:rsidRPr="00913A04">
        <w:t>6.189</w:t>
      </w:r>
      <w:r w:rsidRPr="00913A04">
        <w:tab/>
      </w:r>
      <w:r w:rsidR="00BA6981" w:rsidRPr="00913A04">
        <w:rPr>
          <w:b/>
          <w:bCs/>
        </w:rPr>
        <w:t>Put in place accessible, confidential and child-friendly mechanisms for children to report violence (Liechtenstein</w:t>
      </w:r>
      <w:r w:rsidR="001C7D4A">
        <w:rPr>
          <w:b/>
          <w:bCs/>
        </w:rPr>
        <w:t>);</w:t>
      </w:r>
    </w:p>
    <w:p w14:paraId="56F419EE" w14:textId="441163A3" w:rsidR="00BA6981" w:rsidRPr="00913A04" w:rsidRDefault="00913A04" w:rsidP="00913A04">
      <w:pPr>
        <w:pStyle w:val="SingleTxtG"/>
        <w:tabs>
          <w:tab w:val="left" w:pos="2552"/>
        </w:tabs>
        <w:ind w:left="1701" w:hanging="6"/>
        <w:rPr>
          <w:b/>
          <w:bCs/>
        </w:rPr>
      </w:pPr>
      <w:r w:rsidRPr="00913A04">
        <w:t>6.190</w:t>
      </w:r>
      <w:r w:rsidRPr="00913A04">
        <w:tab/>
      </w:r>
      <w:r w:rsidR="00BA6981" w:rsidRPr="00913A04">
        <w:rPr>
          <w:b/>
          <w:bCs/>
        </w:rPr>
        <w:t>Strengthen legislation to ensure that all children have access to confidential, child-friendly and independent complaint mechanisms for reporting all forms of violence, abuse, discrimination and other violations of their rights (Malta</w:t>
      </w:r>
      <w:r w:rsidR="001C7D4A">
        <w:rPr>
          <w:b/>
          <w:bCs/>
        </w:rPr>
        <w:t>);</w:t>
      </w:r>
    </w:p>
    <w:p w14:paraId="6D939F38" w14:textId="69B446EA" w:rsidR="00BA6981" w:rsidRPr="00913A04" w:rsidRDefault="00913A04" w:rsidP="00913A04">
      <w:pPr>
        <w:pStyle w:val="SingleTxtG"/>
        <w:tabs>
          <w:tab w:val="left" w:pos="2552"/>
        </w:tabs>
        <w:ind w:left="1701" w:hanging="6"/>
        <w:rPr>
          <w:b/>
          <w:bCs/>
        </w:rPr>
      </w:pPr>
      <w:r w:rsidRPr="00913A04">
        <w:t>6.191</w:t>
      </w:r>
      <w:r w:rsidRPr="00913A04">
        <w:tab/>
      </w:r>
      <w:r w:rsidR="00BA6981" w:rsidRPr="00913A04">
        <w:rPr>
          <w:b/>
          <w:bCs/>
        </w:rPr>
        <w:t>Immediately cease the violations of the rights of children, women and persons with disabilities (Democratic People's Republic of Korea</w:t>
      </w:r>
      <w:r w:rsidR="001C7D4A">
        <w:rPr>
          <w:b/>
          <w:bCs/>
        </w:rPr>
        <w:t>);</w:t>
      </w:r>
    </w:p>
    <w:p w14:paraId="5350066D" w14:textId="7360F56D" w:rsidR="00BA6981" w:rsidRPr="00913A04" w:rsidRDefault="00913A04" w:rsidP="00913A04">
      <w:pPr>
        <w:pStyle w:val="SingleTxtG"/>
        <w:tabs>
          <w:tab w:val="left" w:pos="2552"/>
        </w:tabs>
        <w:ind w:left="1701" w:hanging="6"/>
        <w:rPr>
          <w:b/>
          <w:bCs/>
        </w:rPr>
      </w:pPr>
      <w:r w:rsidRPr="00913A04">
        <w:t>6.192</w:t>
      </w:r>
      <w:r w:rsidRPr="00913A04">
        <w:tab/>
      </w:r>
      <w:r w:rsidR="00BA6981" w:rsidRPr="00913A04">
        <w:rPr>
          <w:b/>
          <w:bCs/>
        </w:rPr>
        <w:t>Strengthen child protection services in rural areas of the country (Luxembourg</w:t>
      </w:r>
      <w:r w:rsidR="001C7D4A">
        <w:rPr>
          <w:b/>
          <w:bCs/>
        </w:rPr>
        <w:t>);</w:t>
      </w:r>
    </w:p>
    <w:p w14:paraId="401370C5" w14:textId="6CD2F07E" w:rsidR="00BA6981" w:rsidRPr="00913A04" w:rsidRDefault="00913A04" w:rsidP="00913A04">
      <w:pPr>
        <w:pStyle w:val="SingleTxtG"/>
        <w:tabs>
          <w:tab w:val="left" w:pos="2552"/>
        </w:tabs>
        <w:ind w:left="1701" w:hanging="6"/>
        <w:rPr>
          <w:b/>
          <w:bCs/>
        </w:rPr>
      </w:pPr>
      <w:r w:rsidRPr="00913A04">
        <w:t>6.193</w:t>
      </w:r>
      <w:r w:rsidRPr="00913A04">
        <w:tab/>
      </w:r>
      <w:r w:rsidR="00BA6981" w:rsidRPr="00913A04">
        <w:rPr>
          <w:b/>
          <w:bCs/>
        </w:rPr>
        <w:t>Strengthen preventive measures against bullying, mental and physical violence at schools as well as to improve the capacity and ability of schools to deal with the problem of bullying, teasing and harassment, which are major obstacles to the well-being of children, including for LGBTIQ+ persons (Finland</w:t>
      </w:r>
      <w:r w:rsidR="001C7D4A">
        <w:rPr>
          <w:b/>
          <w:bCs/>
        </w:rPr>
        <w:t>);</w:t>
      </w:r>
    </w:p>
    <w:p w14:paraId="44DA01FE" w14:textId="493AB8DE" w:rsidR="00BA6981" w:rsidRPr="00913A04" w:rsidRDefault="00913A04" w:rsidP="00913A04">
      <w:pPr>
        <w:pStyle w:val="SingleTxtG"/>
        <w:tabs>
          <w:tab w:val="left" w:pos="2552"/>
        </w:tabs>
        <w:ind w:left="1701" w:hanging="6"/>
        <w:rPr>
          <w:b/>
          <w:bCs/>
        </w:rPr>
      </w:pPr>
      <w:r w:rsidRPr="00913A04">
        <w:t>6.194</w:t>
      </w:r>
      <w:r w:rsidRPr="00913A04">
        <w:tab/>
      </w:r>
      <w:r w:rsidR="00BA6981" w:rsidRPr="00913A04">
        <w:rPr>
          <w:b/>
          <w:bCs/>
        </w:rPr>
        <w:t>Strengthen measures to prevent criminal offences committed by children and young people, and ensure the provision of appropriate support to enable their rehabilitation and reintegration into society (Cyprus</w:t>
      </w:r>
      <w:r w:rsidR="001C7D4A">
        <w:rPr>
          <w:b/>
          <w:bCs/>
        </w:rPr>
        <w:t>);</w:t>
      </w:r>
    </w:p>
    <w:p w14:paraId="7A8B5199" w14:textId="6E2CD6D6" w:rsidR="00BA6981" w:rsidRPr="00913A04" w:rsidRDefault="00913A04" w:rsidP="00913A04">
      <w:pPr>
        <w:pStyle w:val="SingleTxtG"/>
        <w:tabs>
          <w:tab w:val="left" w:pos="2552"/>
        </w:tabs>
        <w:ind w:left="1701" w:hanging="6"/>
        <w:rPr>
          <w:b/>
          <w:bCs/>
        </w:rPr>
      </w:pPr>
      <w:r w:rsidRPr="00913A04">
        <w:t>6.195</w:t>
      </w:r>
      <w:r w:rsidRPr="00913A04">
        <w:tab/>
      </w:r>
      <w:r w:rsidR="00BA6981" w:rsidRPr="00913A04">
        <w:rPr>
          <w:b/>
          <w:bCs/>
        </w:rPr>
        <w:t>Adapt comprehensive policies to reduce educational inequalities and improve child protection, ensuring equitable resources across regions and socioeconomic groups (Spain</w:t>
      </w:r>
      <w:r w:rsidR="001C7D4A">
        <w:rPr>
          <w:b/>
          <w:bCs/>
        </w:rPr>
        <w:t>);</w:t>
      </w:r>
    </w:p>
    <w:p w14:paraId="4DC6631A" w14:textId="6C17F55D" w:rsidR="00BA6981" w:rsidRPr="00913A04" w:rsidRDefault="00913A04" w:rsidP="00913A04">
      <w:pPr>
        <w:pStyle w:val="SingleTxtG"/>
        <w:tabs>
          <w:tab w:val="left" w:pos="2552"/>
        </w:tabs>
        <w:ind w:left="1701" w:hanging="6"/>
        <w:rPr>
          <w:b/>
          <w:bCs/>
        </w:rPr>
      </w:pPr>
      <w:r w:rsidRPr="00913A04">
        <w:t>6.196</w:t>
      </w:r>
      <w:r w:rsidRPr="00913A04">
        <w:tab/>
      </w:r>
      <w:r w:rsidR="00BA6981" w:rsidRPr="00913A04">
        <w:rPr>
          <w:b/>
          <w:bCs/>
        </w:rPr>
        <w:t>Adopt a strategy and action plan for the deinstitutionalization of children (Georgia</w:t>
      </w:r>
      <w:r w:rsidR="001C7D4A">
        <w:rPr>
          <w:b/>
          <w:bCs/>
        </w:rPr>
        <w:t>);</w:t>
      </w:r>
    </w:p>
    <w:p w14:paraId="4ED4B47C" w14:textId="25BA0329" w:rsidR="00BA6981" w:rsidRPr="00913A04" w:rsidRDefault="00913A04" w:rsidP="00913A04">
      <w:pPr>
        <w:pStyle w:val="SingleTxtG"/>
        <w:tabs>
          <w:tab w:val="left" w:pos="2552"/>
        </w:tabs>
        <w:ind w:left="1701" w:hanging="6"/>
        <w:rPr>
          <w:b/>
          <w:bCs/>
        </w:rPr>
      </w:pPr>
      <w:r w:rsidRPr="00913A04">
        <w:t>6.197</w:t>
      </w:r>
      <w:r w:rsidRPr="00913A04">
        <w:tab/>
      </w:r>
      <w:r w:rsidR="00BA6981" w:rsidRPr="00913A04">
        <w:rPr>
          <w:b/>
          <w:bCs/>
        </w:rPr>
        <w:t>Continue promoting positive and participatory forms of child rearing and discipline, including through evidence-based programmes and awareness raising for parents and professionals working with children (Thailand</w:t>
      </w:r>
      <w:r w:rsidR="001C7D4A">
        <w:rPr>
          <w:b/>
          <w:bCs/>
        </w:rPr>
        <w:t>);</w:t>
      </w:r>
    </w:p>
    <w:p w14:paraId="5C48A3D0" w14:textId="3D8B57F4" w:rsidR="00BA6981" w:rsidRPr="00913A04" w:rsidRDefault="00913A04" w:rsidP="00913A04">
      <w:pPr>
        <w:pStyle w:val="SingleTxtG"/>
        <w:tabs>
          <w:tab w:val="left" w:pos="2552"/>
        </w:tabs>
        <w:ind w:left="1701" w:hanging="6"/>
        <w:rPr>
          <w:b/>
          <w:bCs/>
        </w:rPr>
      </w:pPr>
      <w:r w:rsidRPr="00913A04">
        <w:lastRenderedPageBreak/>
        <w:t>6.198</w:t>
      </w:r>
      <w:r w:rsidRPr="00913A04">
        <w:tab/>
      </w:r>
      <w:r w:rsidR="00BA6981" w:rsidRPr="00913A04">
        <w:rPr>
          <w:b/>
          <w:bCs/>
        </w:rPr>
        <w:t>Consider adopting targeted measures to combat poverty among older people and ensure they have access to health services tailored to their specific needs (Burundi</w:t>
      </w:r>
      <w:r w:rsidR="001C7D4A">
        <w:rPr>
          <w:b/>
          <w:bCs/>
        </w:rPr>
        <w:t>);</w:t>
      </w:r>
    </w:p>
    <w:p w14:paraId="69C14E28" w14:textId="2B322392" w:rsidR="00BA6981" w:rsidRPr="00913A04" w:rsidRDefault="00913A04" w:rsidP="00913A04">
      <w:pPr>
        <w:pStyle w:val="SingleTxtG"/>
        <w:tabs>
          <w:tab w:val="left" w:pos="2552"/>
        </w:tabs>
        <w:ind w:left="1701" w:hanging="6"/>
        <w:rPr>
          <w:b/>
          <w:bCs/>
        </w:rPr>
      </w:pPr>
      <w:r w:rsidRPr="00913A04">
        <w:t>6.199</w:t>
      </w:r>
      <w:r w:rsidRPr="00913A04">
        <w:tab/>
      </w:r>
      <w:r w:rsidR="00BA6981" w:rsidRPr="00913A04">
        <w:rPr>
          <w:b/>
          <w:bCs/>
        </w:rPr>
        <w:t>Further strengthen policies by ensuring they also address the specific needs of older women, including through improved access to affordable, age-appropriate healthcare and targeted measures to reduce poverty among older women (Slovenia</w:t>
      </w:r>
      <w:r w:rsidR="001C7D4A">
        <w:rPr>
          <w:b/>
          <w:bCs/>
        </w:rPr>
        <w:t>);</w:t>
      </w:r>
    </w:p>
    <w:p w14:paraId="332E0CD5" w14:textId="04DCF1BA" w:rsidR="00BA6981" w:rsidRPr="00913A04" w:rsidRDefault="00913A04" w:rsidP="00913A04">
      <w:pPr>
        <w:pStyle w:val="SingleTxtG"/>
        <w:tabs>
          <w:tab w:val="left" w:pos="2552"/>
        </w:tabs>
        <w:ind w:left="1701" w:hanging="6"/>
        <w:rPr>
          <w:b/>
          <w:bCs/>
        </w:rPr>
      </w:pPr>
      <w:r w:rsidRPr="00913A04">
        <w:t>6.200</w:t>
      </w:r>
      <w:r w:rsidRPr="00913A04">
        <w:tab/>
      </w:r>
      <w:r w:rsidR="00BA6981" w:rsidRPr="00913A04">
        <w:rPr>
          <w:b/>
          <w:bCs/>
        </w:rPr>
        <w:t>Amend the Civil Code to abolish the guardianship system and approve an action plan to restore the full legal capacity of all persons with disabilities (Colombia</w:t>
      </w:r>
      <w:r w:rsidR="001C7D4A">
        <w:rPr>
          <w:b/>
          <w:bCs/>
        </w:rPr>
        <w:t>);</w:t>
      </w:r>
    </w:p>
    <w:p w14:paraId="08AF21AC" w14:textId="19F5C6EB" w:rsidR="00BA6981" w:rsidRPr="00913A04" w:rsidRDefault="00913A04" w:rsidP="00913A04">
      <w:pPr>
        <w:pStyle w:val="SingleTxtG"/>
        <w:tabs>
          <w:tab w:val="left" w:pos="2552"/>
        </w:tabs>
        <w:ind w:left="1701" w:hanging="6"/>
        <w:rPr>
          <w:b/>
          <w:bCs/>
        </w:rPr>
      </w:pPr>
      <w:r w:rsidRPr="00913A04">
        <w:t>6.201</w:t>
      </w:r>
      <w:r w:rsidRPr="00913A04">
        <w:tab/>
      </w:r>
      <w:r w:rsidR="00BA6981" w:rsidRPr="00913A04">
        <w:rPr>
          <w:b/>
          <w:bCs/>
        </w:rPr>
        <w:t>Transition from the guardianship to supported decision-making systems, ensuring the full legal capacity of persons with disabilities (Ukraine</w:t>
      </w:r>
      <w:r w:rsidR="001C7D4A">
        <w:rPr>
          <w:b/>
          <w:bCs/>
        </w:rPr>
        <w:t>);</w:t>
      </w:r>
    </w:p>
    <w:p w14:paraId="41AB723D" w14:textId="238755DD" w:rsidR="00BA6981" w:rsidRPr="00913A04" w:rsidRDefault="00913A04" w:rsidP="00913A04">
      <w:pPr>
        <w:pStyle w:val="SingleTxtG"/>
        <w:tabs>
          <w:tab w:val="left" w:pos="2552"/>
        </w:tabs>
        <w:ind w:left="1701" w:hanging="6"/>
        <w:rPr>
          <w:b/>
          <w:bCs/>
        </w:rPr>
      </w:pPr>
      <w:r w:rsidRPr="00913A04">
        <w:t>6.202</w:t>
      </w:r>
      <w:r w:rsidRPr="00913A04">
        <w:tab/>
      </w:r>
      <w:r w:rsidR="00BA6981" w:rsidRPr="00913A04">
        <w:rPr>
          <w:b/>
          <w:bCs/>
        </w:rPr>
        <w:t>Amend the Civil Code to repeal the guardianship regime relating to persons with disabilities (Malta</w:t>
      </w:r>
      <w:r w:rsidR="001C7D4A">
        <w:rPr>
          <w:b/>
          <w:bCs/>
        </w:rPr>
        <w:t>);</w:t>
      </w:r>
    </w:p>
    <w:p w14:paraId="694A752F" w14:textId="659BC2A6" w:rsidR="00BA6981" w:rsidRPr="00913A04" w:rsidRDefault="00913A04" w:rsidP="00913A04">
      <w:pPr>
        <w:pStyle w:val="SingleTxtG"/>
        <w:tabs>
          <w:tab w:val="left" w:pos="2552"/>
        </w:tabs>
        <w:ind w:left="1701" w:hanging="6"/>
        <w:rPr>
          <w:b/>
          <w:bCs/>
        </w:rPr>
      </w:pPr>
      <w:r w:rsidRPr="00913A04">
        <w:t>6.203</w:t>
      </w:r>
      <w:r w:rsidRPr="00913A04">
        <w:tab/>
      </w:r>
      <w:r w:rsidR="00BA6981" w:rsidRPr="00913A04">
        <w:rPr>
          <w:b/>
          <w:bCs/>
        </w:rPr>
        <w:t>Amend its legislation to remove all restrictions on the right to vote and to be elected for persons with disabilities, ensuring that the exercise of these rights is not tied to a person's legal capacity status (Brazil</w:t>
      </w:r>
      <w:r w:rsidR="001C7D4A">
        <w:rPr>
          <w:b/>
          <w:bCs/>
        </w:rPr>
        <w:t>);</w:t>
      </w:r>
    </w:p>
    <w:p w14:paraId="687E82E9" w14:textId="3D439AF0" w:rsidR="00BA6981" w:rsidRPr="00913A04" w:rsidRDefault="00913A04" w:rsidP="00913A04">
      <w:pPr>
        <w:pStyle w:val="SingleTxtG"/>
        <w:tabs>
          <w:tab w:val="left" w:pos="2552"/>
        </w:tabs>
        <w:ind w:left="1701" w:hanging="6"/>
        <w:rPr>
          <w:b/>
          <w:bCs/>
        </w:rPr>
      </w:pPr>
      <w:r w:rsidRPr="00913A04">
        <w:t>6.204</w:t>
      </w:r>
      <w:r w:rsidRPr="00913A04">
        <w:tab/>
      </w:r>
      <w:r w:rsidR="00BA6981" w:rsidRPr="00913A04">
        <w:rPr>
          <w:b/>
          <w:bCs/>
        </w:rPr>
        <w:t>Further strengthen inclusive policies aimed at supporting persons with disabilities, building on ongoing efforts to modernize existing frameworks (Armenia</w:t>
      </w:r>
      <w:r w:rsidR="001C7D4A">
        <w:rPr>
          <w:b/>
          <w:bCs/>
        </w:rPr>
        <w:t>);</w:t>
      </w:r>
    </w:p>
    <w:p w14:paraId="587101A1" w14:textId="1E1C4303" w:rsidR="00BA6981" w:rsidRPr="00913A04" w:rsidRDefault="00913A04" w:rsidP="00913A04">
      <w:pPr>
        <w:pStyle w:val="SingleTxtG"/>
        <w:tabs>
          <w:tab w:val="left" w:pos="2552"/>
        </w:tabs>
        <w:ind w:left="1701" w:hanging="6"/>
        <w:rPr>
          <w:b/>
          <w:bCs/>
        </w:rPr>
      </w:pPr>
      <w:r w:rsidRPr="00913A04">
        <w:t>6.205</w:t>
      </w:r>
      <w:r w:rsidRPr="00913A04">
        <w:tab/>
      </w:r>
      <w:r w:rsidR="00BA6981" w:rsidRPr="00913A04">
        <w:rPr>
          <w:b/>
          <w:bCs/>
        </w:rPr>
        <w:t>Continue efforts to promote the inclusion and rights of persons with disabilities in all sectors (Lebanon</w:t>
      </w:r>
      <w:r w:rsidR="001C7D4A">
        <w:rPr>
          <w:b/>
          <w:bCs/>
        </w:rPr>
        <w:t>);</w:t>
      </w:r>
    </w:p>
    <w:p w14:paraId="0258674B" w14:textId="766F1241" w:rsidR="00BA6981" w:rsidRPr="00913A04" w:rsidRDefault="00913A04" w:rsidP="00913A04">
      <w:pPr>
        <w:pStyle w:val="SingleTxtG"/>
        <w:tabs>
          <w:tab w:val="left" w:pos="2552"/>
        </w:tabs>
        <w:ind w:left="1701" w:hanging="6"/>
        <w:rPr>
          <w:b/>
          <w:bCs/>
        </w:rPr>
      </w:pPr>
      <w:r w:rsidRPr="00913A04">
        <w:t>6.206</w:t>
      </w:r>
      <w:r w:rsidRPr="00913A04">
        <w:tab/>
      </w:r>
      <w:r w:rsidR="00BA6981" w:rsidRPr="00913A04">
        <w:rPr>
          <w:b/>
          <w:bCs/>
        </w:rPr>
        <w:t>Strengthen policies ensuring full participation and equal rights for persons with disabilities (Germany</w:t>
      </w:r>
      <w:r w:rsidR="001C7D4A">
        <w:rPr>
          <w:b/>
          <w:bCs/>
        </w:rPr>
        <w:t>);</w:t>
      </w:r>
    </w:p>
    <w:p w14:paraId="147F47A5" w14:textId="09D2C8D4" w:rsidR="00BA6981" w:rsidRPr="00913A04" w:rsidRDefault="00913A04" w:rsidP="00913A04">
      <w:pPr>
        <w:pStyle w:val="SingleTxtG"/>
        <w:tabs>
          <w:tab w:val="left" w:pos="2552"/>
        </w:tabs>
        <w:ind w:left="1701" w:hanging="6"/>
        <w:rPr>
          <w:b/>
          <w:bCs/>
        </w:rPr>
      </w:pPr>
      <w:r w:rsidRPr="00913A04">
        <w:t>6.207</w:t>
      </w:r>
      <w:r w:rsidRPr="00913A04">
        <w:tab/>
      </w:r>
      <w:r w:rsidR="00BA6981" w:rsidRPr="00913A04">
        <w:rPr>
          <w:b/>
          <w:bCs/>
        </w:rPr>
        <w:t>Consider amending its legislation to ensure that persons with disabilities benefit from full rights and freedoms (Mauritius</w:t>
      </w:r>
      <w:r w:rsidR="001C7D4A">
        <w:rPr>
          <w:b/>
          <w:bCs/>
        </w:rPr>
        <w:t>);</w:t>
      </w:r>
    </w:p>
    <w:p w14:paraId="71EC3C8A" w14:textId="01F40790" w:rsidR="00BA6981" w:rsidRPr="00913A04" w:rsidRDefault="00913A04" w:rsidP="00913A04">
      <w:pPr>
        <w:pStyle w:val="SingleTxtG"/>
        <w:tabs>
          <w:tab w:val="left" w:pos="2552"/>
        </w:tabs>
        <w:ind w:left="1701" w:hanging="6"/>
        <w:rPr>
          <w:b/>
          <w:bCs/>
        </w:rPr>
      </w:pPr>
      <w:r w:rsidRPr="00913A04">
        <w:t>6.208</w:t>
      </w:r>
      <w:r w:rsidRPr="00913A04">
        <w:tab/>
      </w:r>
      <w:r w:rsidR="00BA6981" w:rsidRPr="00913A04">
        <w:rPr>
          <w:b/>
          <w:bCs/>
        </w:rPr>
        <w:t>Adopt a human rights-based approach to disability and set up a comprehensive strategy for the inclusion of children with disabilities (Seychelles</w:t>
      </w:r>
      <w:r w:rsidR="001C7D4A">
        <w:rPr>
          <w:b/>
          <w:bCs/>
        </w:rPr>
        <w:t>);</w:t>
      </w:r>
    </w:p>
    <w:p w14:paraId="0EDB6270" w14:textId="188002B1" w:rsidR="00BA6981" w:rsidRPr="00913A04" w:rsidRDefault="00913A04" w:rsidP="00913A04">
      <w:pPr>
        <w:pStyle w:val="SingleTxtG"/>
        <w:tabs>
          <w:tab w:val="left" w:pos="2552"/>
        </w:tabs>
        <w:ind w:left="1701" w:hanging="6"/>
        <w:rPr>
          <w:b/>
          <w:bCs/>
        </w:rPr>
      </w:pPr>
      <w:r w:rsidRPr="00913A04">
        <w:t>6.209</w:t>
      </w:r>
      <w:r w:rsidRPr="00913A04">
        <w:tab/>
      </w:r>
      <w:r w:rsidR="00BA6981" w:rsidRPr="00913A04">
        <w:rPr>
          <w:b/>
          <w:bCs/>
        </w:rPr>
        <w:t>Protect the rights of persons with disabilities, including harmonizing national legislation in line with the Convention on the Rights of Persons with Disabilities (Libya</w:t>
      </w:r>
      <w:r w:rsidR="001C7D4A">
        <w:rPr>
          <w:b/>
          <w:bCs/>
        </w:rPr>
        <w:t>);</w:t>
      </w:r>
    </w:p>
    <w:p w14:paraId="115C102C" w14:textId="774E78DF" w:rsidR="00BA6981" w:rsidRPr="00913A04" w:rsidRDefault="00913A04" w:rsidP="00913A04">
      <w:pPr>
        <w:pStyle w:val="SingleTxtG"/>
        <w:tabs>
          <w:tab w:val="left" w:pos="2552"/>
        </w:tabs>
        <w:ind w:left="1701" w:hanging="6"/>
        <w:rPr>
          <w:b/>
          <w:bCs/>
        </w:rPr>
      </w:pPr>
      <w:r w:rsidRPr="00913A04">
        <w:t>6.210</w:t>
      </w:r>
      <w:r w:rsidRPr="00913A04">
        <w:tab/>
      </w:r>
      <w:r w:rsidR="00BA6981" w:rsidRPr="00913A04">
        <w:rPr>
          <w:b/>
          <w:bCs/>
        </w:rPr>
        <w:t>Strengthen legislation and public policies relating to persons with disabilities, by providing better living conditions, social inclusion, non-discrimination and equality before the law, with special attention to women and children with disabilities (Cabo Verde</w:t>
      </w:r>
      <w:r w:rsidR="001C7D4A">
        <w:rPr>
          <w:b/>
          <w:bCs/>
        </w:rPr>
        <w:t>);</w:t>
      </w:r>
    </w:p>
    <w:p w14:paraId="13E52547" w14:textId="374BF04D" w:rsidR="00BA6981" w:rsidRPr="00913A04" w:rsidRDefault="00913A04" w:rsidP="00913A04">
      <w:pPr>
        <w:pStyle w:val="SingleTxtG"/>
        <w:tabs>
          <w:tab w:val="left" w:pos="2552"/>
        </w:tabs>
        <w:ind w:left="1701" w:hanging="6"/>
        <w:rPr>
          <w:b/>
          <w:bCs/>
        </w:rPr>
      </w:pPr>
      <w:r w:rsidRPr="00913A04">
        <w:t>6.211</w:t>
      </w:r>
      <w:r w:rsidRPr="00913A04">
        <w:tab/>
      </w:r>
      <w:r w:rsidR="00BA6981" w:rsidRPr="00913A04">
        <w:rPr>
          <w:b/>
          <w:bCs/>
        </w:rPr>
        <w:t>Implement a ban on the use of contraceptive measures on persons with disabilities without their informed consent (Iceland</w:t>
      </w:r>
      <w:r w:rsidR="001C7D4A">
        <w:rPr>
          <w:b/>
          <w:bCs/>
        </w:rPr>
        <w:t>);</w:t>
      </w:r>
    </w:p>
    <w:p w14:paraId="58D3DE99" w14:textId="15F01B17" w:rsidR="00BA6981" w:rsidRPr="00913A04" w:rsidRDefault="00913A04" w:rsidP="00913A04">
      <w:pPr>
        <w:pStyle w:val="SingleTxtG"/>
        <w:tabs>
          <w:tab w:val="left" w:pos="2552"/>
        </w:tabs>
        <w:ind w:left="1701" w:hanging="6"/>
        <w:rPr>
          <w:b/>
          <w:bCs/>
        </w:rPr>
      </w:pPr>
      <w:r w:rsidRPr="00913A04">
        <w:t>6.212</w:t>
      </w:r>
      <w:r w:rsidRPr="00913A04">
        <w:tab/>
      </w:r>
      <w:r w:rsidR="00BA6981" w:rsidRPr="00913A04">
        <w:rPr>
          <w:b/>
          <w:bCs/>
        </w:rPr>
        <w:t>Increase investments in accessibility infrastructure to protect the rights of persons with disabilities, the elderly and others (China</w:t>
      </w:r>
      <w:r w:rsidR="001C7D4A">
        <w:rPr>
          <w:b/>
          <w:bCs/>
        </w:rPr>
        <w:t>);</w:t>
      </w:r>
    </w:p>
    <w:p w14:paraId="530F6A33" w14:textId="23FC0247" w:rsidR="00BA6981" w:rsidRPr="00913A04" w:rsidRDefault="00913A04" w:rsidP="00913A04">
      <w:pPr>
        <w:pStyle w:val="SingleTxtG"/>
        <w:tabs>
          <w:tab w:val="left" w:pos="2552"/>
        </w:tabs>
        <w:ind w:left="1701" w:hanging="6"/>
        <w:rPr>
          <w:b/>
          <w:bCs/>
        </w:rPr>
      </w:pPr>
      <w:r w:rsidRPr="00913A04">
        <w:t>6.213</w:t>
      </w:r>
      <w:r w:rsidRPr="00913A04">
        <w:tab/>
      </w:r>
      <w:r w:rsidR="00BA6981" w:rsidRPr="00913A04">
        <w:rPr>
          <w:b/>
          <w:bCs/>
        </w:rPr>
        <w:t>Strengthen efforts to ensure the full inclusion of persons with disabilities in society and expand access to support services, while promoting universal access to public and digital services (Jordan</w:t>
      </w:r>
      <w:r w:rsidR="001C7D4A">
        <w:rPr>
          <w:b/>
          <w:bCs/>
        </w:rPr>
        <w:t>);</w:t>
      </w:r>
    </w:p>
    <w:p w14:paraId="1169FF78" w14:textId="00AA6547" w:rsidR="00BA6981" w:rsidRPr="00913A04" w:rsidRDefault="00913A04" w:rsidP="00913A04">
      <w:pPr>
        <w:pStyle w:val="SingleTxtG"/>
        <w:tabs>
          <w:tab w:val="left" w:pos="2552"/>
        </w:tabs>
        <w:ind w:left="1701" w:hanging="6"/>
        <w:rPr>
          <w:b/>
          <w:bCs/>
        </w:rPr>
      </w:pPr>
      <w:r w:rsidRPr="00913A04">
        <w:t>6.214</w:t>
      </w:r>
      <w:r w:rsidRPr="00913A04">
        <w:tab/>
      </w:r>
      <w:r w:rsidR="00BA6981" w:rsidRPr="00913A04">
        <w:rPr>
          <w:b/>
          <w:bCs/>
        </w:rPr>
        <w:t>Further promote equal access to public services, including digital and social services, for all groups of the population, with particular attention to persons in vulnerable situations, persons with disabilities and national minorities (Kazakhstan</w:t>
      </w:r>
      <w:r w:rsidR="001C7D4A">
        <w:rPr>
          <w:b/>
          <w:bCs/>
        </w:rPr>
        <w:t>);</w:t>
      </w:r>
    </w:p>
    <w:p w14:paraId="2A7A6960" w14:textId="46748F4D" w:rsidR="00BA6981" w:rsidRPr="00913A04" w:rsidRDefault="00913A04" w:rsidP="00913A04">
      <w:pPr>
        <w:pStyle w:val="SingleTxtG"/>
        <w:tabs>
          <w:tab w:val="left" w:pos="2552"/>
        </w:tabs>
        <w:ind w:left="1701" w:hanging="6"/>
        <w:rPr>
          <w:b/>
          <w:bCs/>
        </w:rPr>
      </w:pPr>
      <w:r w:rsidRPr="00913A04">
        <w:t>6.215</w:t>
      </w:r>
      <w:r w:rsidRPr="00913A04">
        <w:tab/>
      </w:r>
      <w:r w:rsidR="00BA6981" w:rsidRPr="00913A04">
        <w:rPr>
          <w:b/>
          <w:bCs/>
        </w:rPr>
        <w:t>Continue strengthening the inclusion of persons with disabilities, including by effective implementation of the Equal Treatment Act, which explicitly prohibits discrimination based on disability (Italy</w:t>
      </w:r>
      <w:r w:rsidR="001C7D4A">
        <w:rPr>
          <w:b/>
          <w:bCs/>
        </w:rPr>
        <w:t>);</w:t>
      </w:r>
    </w:p>
    <w:p w14:paraId="352945FE" w14:textId="4C17C1D9" w:rsidR="00BA6981" w:rsidRPr="00913A04" w:rsidRDefault="00913A04" w:rsidP="00913A04">
      <w:pPr>
        <w:pStyle w:val="SingleTxtG"/>
        <w:tabs>
          <w:tab w:val="left" w:pos="2552"/>
        </w:tabs>
        <w:ind w:left="1701" w:hanging="6"/>
        <w:rPr>
          <w:b/>
          <w:bCs/>
        </w:rPr>
      </w:pPr>
      <w:r w:rsidRPr="00913A04">
        <w:lastRenderedPageBreak/>
        <w:t>6.216</w:t>
      </w:r>
      <w:r w:rsidRPr="00913A04">
        <w:tab/>
      </w:r>
      <w:r w:rsidR="00BA6981" w:rsidRPr="00913A04">
        <w:rPr>
          <w:b/>
          <w:bCs/>
        </w:rPr>
        <w:t>Ensure the social inclusion of persons with disabilities and equal opportunities for their participation in the labour market (Norway</w:t>
      </w:r>
      <w:r w:rsidR="001C7D4A">
        <w:rPr>
          <w:b/>
          <w:bCs/>
        </w:rPr>
        <w:t>);</w:t>
      </w:r>
    </w:p>
    <w:p w14:paraId="0B6EEB02" w14:textId="5F43EE3F" w:rsidR="00BA6981" w:rsidRPr="00913A04" w:rsidRDefault="00913A04" w:rsidP="00913A04">
      <w:pPr>
        <w:pStyle w:val="SingleTxtG"/>
        <w:tabs>
          <w:tab w:val="left" w:pos="2552"/>
        </w:tabs>
        <w:ind w:left="1701" w:hanging="6"/>
        <w:rPr>
          <w:b/>
          <w:bCs/>
        </w:rPr>
      </w:pPr>
      <w:r w:rsidRPr="00913A04">
        <w:t>6.217</w:t>
      </w:r>
      <w:r w:rsidRPr="00913A04">
        <w:tab/>
      </w:r>
      <w:r w:rsidR="00BA6981" w:rsidRPr="00913A04">
        <w:rPr>
          <w:b/>
          <w:bCs/>
        </w:rPr>
        <w:t>Enhance the inclusion of persons with disabilities by improving accessibility to services and assistive devices, and by expanding opportunities for their participation in society and their retention in the labour market (Qatar</w:t>
      </w:r>
      <w:r w:rsidR="001C7D4A">
        <w:rPr>
          <w:b/>
          <w:bCs/>
        </w:rPr>
        <w:t>);</w:t>
      </w:r>
    </w:p>
    <w:p w14:paraId="393A5503" w14:textId="050D034A" w:rsidR="00BA6981" w:rsidRPr="00913A04" w:rsidRDefault="00913A04" w:rsidP="00913A04">
      <w:pPr>
        <w:pStyle w:val="SingleTxtG"/>
        <w:tabs>
          <w:tab w:val="left" w:pos="2552"/>
        </w:tabs>
        <w:ind w:left="1701" w:hanging="6"/>
        <w:rPr>
          <w:b/>
          <w:bCs/>
        </w:rPr>
      </w:pPr>
      <w:r w:rsidRPr="00913A04">
        <w:t>6.218</w:t>
      </w:r>
      <w:r w:rsidRPr="00913A04">
        <w:tab/>
      </w:r>
      <w:r w:rsidR="00BA6981" w:rsidRPr="00913A04">
        <w:rPr>
          <w:b/>
          <w:bCs/>
        </w:rPr>
        <w:t>Work to improve the living conditions of persons with disabilities and to eliminate all forms of discrimination against them in the workplace (Iraq</w:t>
      </w:r>
      <w:r w:rsidR="001C7D4A">
        <w:rPr>
          <w:b/>
          <w:bCs/>
        </w:rPr>
        <w:t>);</w:t>
      </w:r>
    </w:p>
    <w:p w14:paraId="0DDC3127" w14:textId="6F00997B" w:rsidR="00BA6981" w:rsidRPr="00913A04" w:rsidRDefault="00913A04" w:rsidP="00913A04">
      <w:pPr>
        <w:pStyle w:val="SingleTxtG"/>
        <w:tabs>
          <w:tab w:val="left" w:pos="2552"/>
        </w:tabs>
        <w:ind w:left="1701" w:hanging="6"/>
        <w:rPr>
          <w:b/>
          <w:bCs/>
        </w:rPr>
      </w:pPr>
      <w:r w:rsidRPr="00913A04">
        <w:t>6.219</w:t>
      </w:r>
      <w:r w:rsidRPr="00913A04">
        <w:tab/>
      </w:r>
      <w:r w:rsidR="00BA6981" w:rsidRPr="00913A04">
        <w:rPr>
          <w:b/>
          <w:bCs/>
        </w:rPr>
        <w:t>Strengthen the legal and public policy framework to guarantee equality for persons with disabilities, eliminating discriminatory provisions, ensuring the provision of necessary and appropriate accommodation in all areas and guaranteeing their effective participation in decision-making (Peru</w:t>
      </w:r>
      <w:r w:rsidR="001C7D4A">
        <w:rPr>
          <w:b/>
          <w:bCs/>
        </w:rPr>
        <w:t>);</w:t>
      </w:r>
    </w:p>
    <w:p w14:paraId="53566F92" w14:textId="1348E833" w:rsidR="00BA6981" w:rsidRPr="00913A04" w:rsidRDefault="00913A04" w:rsidP="00913A04">
      <w:pPr>
        <w:pStyle w:val="SingleTxtG"/>
        <w:tabs>
          <w:tab w:val="left" w:pos="2552"/>
        </w:tabs>
        <w:ind w:left="1701" w:hanging="6"/>
        <w:rPr>
          <w:b/>
          <w:bCs/>
        </w:rPr>
      </w:pPr>
      <w:r w:rsidRPr="00913A04">
        <w:t>6.220</w:t>
      </w:r>
      <w:r w:rsidRPr="00913A04">
        <w:tab/>
      </w:r>
      <w:r w:rsidR="00BA6981" w:rsidRPr="00913A04">
        <w:rPr>
          <w:b/>
          <w:bCs/>
        </w:rPr>
        <w:t>Takes further measures to uphold the rights of persons with disabilities, particularly by eliminating barriers to access justice, healthcare, and effective public participation (Sri Lanka</w:t>
      </w:r>
      <w:r w:rsidR="001C7D4A">
        <w:rPr>
          <w:b/>
          <w:bCs/>
        </w:rPr>
        <w:t>);</w:t>
      </w:r>
    </w:p>
    <w:p w14:paraId="36031C0A" w14:textId="0E7400A1" w:rsidR="00BA6981" w:rsidRPr="00913A04" w:rsidRDefault="00913A04" w:rsidP="00913A04">
      <w:pPr>
        <w:pStyle w:val="SingleTxtG"/>
        <w:tabs>
          <w:tab w:val="left" w:pos="2552"/>
        </w:tabs>
        <w:ind w:left="1701" w:hanging="6"/>
        <w:rPr>
          <w:b/>
          <w:bCs/>
        </w:rPr>
      </w:pPr>
      <w:r w:rsidRPr="00913A04">
        <w:t>6.221</w:t>
      </w:r>
      <w:r w:rsidRPr="00913A04">
        <w:tab/>
      </w:r>
      <w:r w:rsidR="00BA6981" w:rsidRPr="00913A04">
        <w:rPr>
          <w:b/>
          <w:bCs/>
        </w:rPr>
        <w:t>Strengthen social protection and social cohesion measures by harmonising disability‑related services across municipalities and ensuring equitable access to assistance programmes nationwide (Bhutan</w:t>
      </w:r>
      <w:r w:rsidR="001C7D4A">
        <w:rPr>
          <w:b/>
          <w:bCs/>
        </w:rPr>
        <w:t>);</w:t>
      </w:r>
    </w:p>
    <w:p w14:paraId="305789F8" w14:textId="4EF4552A" w:rsidR="00BA6981" w:rsidRPr="00913A04" w:rsidRDefault="00913A04" w:rsidP="00913A04">
      <w:pPr>
        <w:pStyle w:val="SingleTxtG"/>
        <w:tabs>
          <w:tab w:val="left" w:pos="2552"/>
        </w:tabs>
        <w:ind w:left="1701" w:hanging="6"/>
        <w:rPr>
          <w:b/>
          <w:bCs/>
        </w:rPr>
      </w:pPr>
      <w:r w:rsidRPr="00913A04">
        <w:t>6.222</w:t>
      </w:r>
      <w:r w:rsidRPr="00913A04">
        <w:tab/>
      </w:r>
      <w:r w:rsidR="00BA6981" w:rsidRPr="00913A04">
        <w:rPr>
          <w:b/>
          <w:bCs/>
        </w:rPr>
        <w:t>Enhance the accessibility and availability of social protection programs and community services for persons with disabilities including through strengthened cooperation among relative entities at the national and local levels (Greece</w:t>
      </w:r>
      <w:r w:rsidR="001C7D4A">
        <w:rPr>
          <w:b/>
          <w:bCs/>
        </w:rPr>
        <w:t>);</w:t>
      </w:r>
    </w:p>
    <w:p w14:paraId="2954BCDF" w14:textId="40D88F0A" w:rsidR="00BA6981" w:rsidRPr="00913A04" w:rsidRDefault="00913A04" w:rsidP="00913A04">
      <w:pPr>
        <w:pStyle w:val="SingleTxtG"/>
        <w:tabs>
          <w:tab w:val="left" w:pos="2552"/>
        </w:tabs>
        <w:ind w:left="1701" w:hanging="6"/>
        <w:rPr>
          <w:b/>
          <w:bCs/>
        </w:rPr>
      </w:pPr>
      <w:r w:rsidRPr="00913A04">
        <w:t>6.223</w:t>
      </w:r>
      <w:r w:rsidRPr="00913A04">
        <w:tab/>
      </w:r>
      <w:r w:rsidR="00BA6981" w:rsidRPr="00913A04">
        <w:rPr>
          <w:b/>
          <w:bCs/>
        </w:rPr>
        <w:t>Further promote equal access to public services through inclusive and accessible digital services, particularly for persons with disabilities (Thailand</w:t>
      </w:r>
      <w:r w:rsidR="001C7D4A">
        <w:rPr>
          <w:b/>
          <w:bCs/>
        </w:rPr>
        <w:t>);</w:t>
      </w:r>
    </w:p>
    <w:p w14:paraId="32DE7F52" w14:textId="73BD50FA" w:rsidR="00BA6981" w:rsidRPr="00913A04" w:rsidRDefault="00913A04" w:rsidP="00913A04">
      <w:pPr>
        <w:pStyle w:val="SingleTxtG"/>
        <w:tabs>
          <w:tab w:val="left" w:pos="2552"/>
        </w:tabs>
        <w:ind w:left="1701" w:hanging="6"/>
        <w:rPr>
          <w:b/>
          <w:bCs/>
        </w:rPr>
      </w:pPr>
      <w:r w:rsidRPr="00913A04">
        <w:t>6.224</w:t>
      </w:r>
      <w:r w:rsidRPr="00913A04">
        <w:tab/>
      </w:r>
      <w:r w:rsidR="00BA6981" w:rsidRPr="00913A04">
        <w:rPr>
          <w:b/>
          <w:bCs/>
        </w:rPr>
        <w:t>Adopt a comprehensive strategy to prevent and combat all forms of violence and exploitation against persons with disabilities, in particular women (Azerbaijan</w:t>
      </w:r>
      <w:r w:rsidR="001C7D4A">
        <w:rPr>
          <w:b/>
          <w:bCs/>
        </w:rPr>
        <w:t>);</w:t>
      </w:r>
    </w:p>
    <w:p w14:paraId="1CC72B22" w14:textId="45C36317" w:rsidR="00BA6981" w:rsidRPr="00913A04" w:rsidRDefault="00913A04" w:rsidP="00913A04">
      <w:pPr>
        <w:pStyle w:val="SingleTxtG"/>
        <w:tabs>
          <w:tab w:val="left" w:pos="2552"/>
        </w:tabs>
        <w:ind w:left="1701" w:hanging="6"/>
        <w:rPr>
          <w:b/>
          <w:bCs/>
        </w:rPr>
      </w:pPr>
      <w:r w:rsidRPr="00913A04">
        <w:t>6.225</w:t>
      </w:r>
      <w:r w:rsidRPr="00913A04">
        <w:tab/>
      </w:r>
      <w:r w:rsidR="00BA6981" w:rsidRPr="00913A04">
        <w:rPr>
          <w:b/>
          <w:bCs/>
        </w:rPr>
        <w:t>Adopt a comprehensive strategy to prevent and combat all forms of violence and exploitation against persons with disabilities (Croatia</w:t>
      </w:r>
      <w:r w:rsidR="001C7D4A">
        <w:rPr>
          <w:b/>
          <w:bCs/>
        </w:rPr>
        <w:t>);</w:t>
      </w:r>
    </w:p>
    <w:p w14:paraId="1FCE6FA0" w14:textId="156E5BC5" w:rsidR="00BA6981" w:rsidRPr="00913A04" w:rsidRDefault="00913A04" w:rsidP="00913A04">
      <w:pPr>
        <w:pStyle w:val="SingleTxtG"/>
        <w:tabs>
          <w:tab w:val="left" w:pos="2552"/>
        </w:tabs>
        <w:ind w:left="1701" w:hanging="6"/>
        <w:rPr>
          <w:b/>
          <w:bCs/>
        </w:rPr>
      </w:pPr>
      <w:r w:rsidRPr="00913A04">
        <w:t>6.226</w:t>
      </w:r>
      <w:r w:rsidRPr="00913A04">
        <w:tab/>
      </w:r>
      <w:r w:rsidR="00BA6981" w:rsidRPr="00913A04">
        <w:rPr>
          <w:b/>
          <w:bCs/>
        </w:rPr>
        <w:t>Advance the transformation of the system for the protection of persons with disabilities so that it is based on respect for their will and decision-making (Spain</w:t>
      </w:r>
      <w:r w:rsidR="001C7D4A">
        <w:rPr>
          <w:b/>
          <w:bCs/>
        </w:rPr>
        <w:t>);</w:t>
      </w:r>
    </w:p>
    <w:p w14:paraId="4D9D1069" w14:textId="63C84790" w:rsidR="00BA6981" w:rsidRPr="00913A04" w:rsidRDefault="00913A04" w:rsidP="00913A04">
      <w:pPr>
        <w:pStyle w:val="SingleTxtG"/>
        <w:tabs>
          <w:tab w:val="left" w:pos="2552"/>
        </w:tabs>
        <w:ind w:left="1701" w:hanging="6"/>
        <w:rPr>
          <w:b/>
          <w:bCs/>
        </w:rPr>
      </w:pPr>
      <w:r w:rsidRPr="00913A04">
        <w:t>6.227</w:t>
      </w:r>
      <w:r w:rsidRPr="00913A04">
        <w:tab/>
      </w:r>
      <w:r w:rsidR="00BA6981" w:rsidRPr="00913A04">
        <w:rPr>
          <w:b/>
          <w:bCs/>
        </w:rPr>
        <w:t>Align the legal definition of disability with the Convention on the Rights of Persons with Disabilities and ensure unconditional access to justice for persons with disabilities, as well as adopt legislation protecting them against discrimination (Luxembourg</w:t>
      </w:r>
      <w:r w:rsidR="001C7D4A">
        <w:rPr>
          <w:b/>
          <w:bCs/>
        </w:rPr>
        <w:t>);</w:t>
      </w:r>
    </w:p>
    <w:p w14:paraId="1D8B6A55" w14:textId="423E1C16" w:rsidR="00BA6981" w:rsidRPr="00913A04" w:rsidRDefault="00913A04" w:rsidP="00913A04">
      <w:pPr>
        <w:pStyle w:val="SingleTxtG"/>
        <w:tabs>
          <w:tab w:val="left" w:pos="2552"/>
        </w:tabs>
        <w:ind w:left="1701" w:hanging="6"/>
        <w:rPr>
          <w:b/>
          <w:bCs/>
        </w:rPr>
      </w:pPr>
      <w:r w:rsidRPr="00913A04">
        <w:t>6.228</w:t>
      </w:r>
      <w:r w:rsidRPr="00913A04">
        <w:tab/>
      </w:r>
      <w:r w:rsidR="00BA6981" w:rsidRPr="00913A04">
        <w:rPr>
          <w:b/>
          <w:bCs/>
        </w:rPr>
        <w:t>Continue enhancing accessibility and modernizing the guardianship system for persons with disabilities (Tajikistan</w:t>
      </w:r>
      <w:r w:rsidR="001C7D4A">
        <w:rPr>
          <w:b/>
          <w:bCs/>
        </w:rPr>
        <w:t>);</w:t>
      </w:r>
    </w:p>
    <w:p w14:paraId="718AA964" w14:textId="561D6F27" w:rsidR="00BA6981" w:rsidRPr="00913A04" w:rsidRDefault="00913A04" w:rsidP="00913A04">
      <w:pPr>
        <w:pStyle w:val="SingleTxtG"/>
        <w:tabs>
          <w:tab w:val="left" w:pos="2552"/>
        </w:tabs>
        <w:ind w:left="1701" w:hanging="6"/>
        <w:rPr>
          <w:b/>
          <w:bCs/>
        </w:rPr>
      </w:pPr>
      <w:r w:rsidRPr="00913A04">
        <w:t>6.229</w:t>
      </w:r>
      <w:r w:rsidRPr="00913A04">
        <w:tab/>
      </w:r>
      <w:r w:rsidR="00BA6981" w:rsidRPr="00913A04">
        <w:rPr>
          <w:b/>
          <w:bCs/>
        </w:rPr>
        <w:t>Strengthen measures to prevent, combat and punish racial hatred, hate crimes, hate speech and incitement to hatred in line with its obligations under the International Convention on the Elimination of All Forms of Racial Discrimination (ICERD) (Algeria</w:t>
      </w:r>
      <w:r w:rsidR="001C7D4A">
        <w:rPr>
          <w:b/>
          <w:bCs/>
        </w:rPr>
        <w:t>);</w:t>
      </w:r>
    </w:p>
    <w:p w14:paraId="6F914548" w14:textId="4A666AD6" w:rsidR="00BA6981" w:rsidRPr="00913A04" w:rsidRDefault="00913A04" w:rsidP="00913A04">
      <w:pPr>
        <w:pStyle w:val="SingleTxtG"/>
        <w:tabs>
          <w:tab w:val="left" w:pos="2552"/>
        </w:tabs>
        <w:ind w:left="1701" w:hanging="6"/>
        <w:rPr>
          <w:b/>
          <w:bCs/>
        </w:rPr>
      </w:pPr>
      <w:r w:rsidRPr="00913A04">
        <w:t>6.230</w:t>
      </w:r>
      <w:r w:rsidRPr="00913A04">
        <w:tab/>
      </w:r>
      <w:r w:rsidR="00BA6981" w:rsidRPr="00913A04">
        <w:rPr>
          <w:b/>
          <w:bCs/>
        </w:rPr>
        <w:t>Strengthen efforts to combat intolerance, hate speech, and hate crimes targeting vulnerable and minority groups, particularly the Roma, by ensuring systematic investigations and proportionate sanctions, including for acts committed online (Djibouti);</w:t>
      </w:r>
    </w:p>
    <w:p w14:paraId="331BC0FC" w14:textId="1B4F4067" w:rsidR="00BA6981" w:rsidRPr="00913A04" w:rsidRDefault="00913A04" w:rsidP="00913A04">
      <w:pPr>
        <w:pStyle w:val="SingleTxtG"/>
        <w:tabs>
          <w:tab w:val="left" w:pos="2552"/>
        </w:tabs>
        <w:ind w:left="1701" w:hanging="6"/>
        <w:rPr>
          <w:b/>
          <w:bCs/>
        </w:rPr>
      </w:pPr>
      <w:r w:rsidRPr="00913A04">
        <w:t>6.231</w:t>
      </w:r>
      <w:r w:rsidRPr="00913A04">
        <w:tab/>
      </w:r>
      <w:r w:rsidR="00BA6981" w:rsidRPr="00913A04">
        <w:rPr>
          <w:b/>
          <w:bCs/>
        </w:rPr>
        <w:t>Strengthen compliance with EU requirements to explicitly recognize racist, xenophobic, or religiously motivated intent as an aggravating circumstance in all relevant offences and ensure its consistent application in investigations and prosecutions (Canada</w:t>
      </w:r>
      <w:r w:rsidR="001C7D4A">
        <w:rPr>
          <w:b/>
          <w:bCs/>
        </w:rPr>
        <w:t>);</w:t>
      </w:r>
    </w:p>
    <w:p w14:paraId="4AC757B1" w14:textId="1AFDF290" w:rsidR="00BA6981" w:rsidRPr="00913A04" w:rsidRDefault="00913A04" w:rsidP="00913A04">
      <w:pPr>
        <w:pStyle w:val="SingleTxtG"/>
        <w:tabs>
          <w:tab w:val="left" w:pos="2552"/>
        </w:tabs>
        <w:ind w:left="1701" w:hanging="6"/>
        <w:rPr>
          <w:b/>
          <w:bCs/>
        </w:rPr>
      </w:pPr>
      <w:r w:rsidRPr="00913A04">
        <w:lastRenderedPageBreak/>
        <w:t>6.232</w:t>
      </w:r>
      <w:r w:rsidRPr="00913A04">
        <w:tab/>
      </w:r>
      <w:r w:rsidR="00BA6981" w:rsidRPr="00913A04">
        <w:rPr>
          <w:b/>
          <w:bCs/>
        </w:rPr>
        <w:t>Adopt amendments to the Criminal Code that would recognize hate as an aggravating circumstance in the commission of crimes, and effectively combat hate speech (Russian Federation</w:t>
      </w:r>
      <w:r w:rsidR="001C7D4A">
        <w:rPr>
          <w:b/>
          <w:bCs/>
        </w:rPr>
        <w:t>);</w:t>
      </w:r>
    </w:p>
    <w:p w14:paraId="5C7BFA77" w14:textId="37999BE2" w:rsidR="00BA6981" w:rsidRPr="00913A04" w:rsidRDefault="00913A04" w:rsidP="00913A04">
      <w:pPr>
        <w:pStyle w:val="SingleTxtG"/>
        <w:tabs>
          <w:tab w:val="left" w:pos="2552"/>
        </w:tabs>
        <w:ind w:left="1701" w:hanging="6"/>
        <w:rPr>
          <w:b/>
          <w:bCs/>
        </w:rPr>
      </w:pPr>
      <w:r w:rsidRPr="00913A04">
        <w:t>6.233</w:t>
      </w:r>
      <w:r w:rsidRPr="00913A04">
        <w:tab/>
      </w:r>
      <w:r w:rsidR="00BA6981" w:rsidRPr="00913A04">
        <w:rPr>
          <w:b/>
          <w:bCs/>
        </w:rPr>
        <w:t>Hold public figures accountable for inciting war and racism, including in the media (Russian Federation</w:t>
      </w:r>
      <w:r w:rsidR="001C7D4A">
        <w:rPr>
          <w:b/>
          <w:bCs/>
        </w:rPr>
        <w:t>);</w:t>
      </w:r>
    </w:p>
    <w:p w14:paraId="1B4486EB" w14:textId="6C05DA6E" w:rsidR="00BA6981" w:rsidRPr="00913A04" w:rsidRDefault="00913A04" w:rsidP="00913A04">
      <w:pPr>
        <w:pStyle w:val="SingleTxtG"/>
        <w:tabs>
          <w:tab w:val="left" w:pos="2552"/>
        </w:tabs>
        <w:ind w:left="1701" w:hanging="6"/>
        <w:rPr>
          <w:b/>
          <w:bCs/>
        </w:rPr>
      </w:pPr>
      <w:r w:rsidRPr="00913A04">
        <w:t>6.234</w:t>
      </w:r>
      <w:r w:rsidRPr="00913A04">
        <w:tab/>
      </w:r>
      <w:r w:rsidR="00BA6981" w:rsidRPr="00913A04">
        <w:rPr>
          <w:b/>
          <w:bCs/>
        </w:rPr>
        <w:t>Intensify its efforts on elimination of all forms of racial discrimination and ensure that national legislation is in line with international standards (Azerbaijan</w:t>
      </w:r>
      <w:r w:rsidR="001C7D4A">
        <w:rPr>
          <w:b/>
          <w:bCs/>
        </w:rPr>
        <w:t>);</w:t>
      </w:r>
    </w:p>
    <w:p w14:paraId="2EF89720" w14:textId="6FF6D993" w:rsidR="00BA6981" w:rsidRPr="00913A04" w:rsidRDefault="00913A04" w:rsidP="00913A04">
      <w:pPr>
        <w:pStyle w:val="SingleTxtG"/>
        <w:tabs>
          <w:tab w:val="left" w:pos="2552"/>
        </w:tabs>
        <w:ind w:left="1701" w:hanging="6"/>
        <w:rPr>
          <w:b/>
          <w:bCs/>
        </w:rPr>
      </w:pPr>
      <w:r w:rsidRPr="00913A04">
        <w:t>6.235</w:t>
      </w:r>
      <w:r w:rsidRPr="00913A04">
        <w:tab/>
      </w:r>
      <w:r w:rsidR="00BA6981" w:rsidRPr="00913A04">
        <w:rPr>
          <w:b/>
          <w:bCs/>
        </w:rPr>
        <w:t>Continue its efforts to identify and combat racial discrimination, including by raising awareness and ensuring access to effective remedies for victims (Serbia</w:t>
      </w:r>
      <w:r w:rsidR="001C7D4A">
        <w:rPr>
          <w:b/>
          <w:bCs/>
        </w:rPr>
        <w:t>);</w:t>
      </w:r>
    </w:p>
    <w:p w14:paraId="11CA717B" w14:textId="4EF0338F" w:rsidR="00BA6981" w:rsidRPr="00913A04" w:rsidRDefault="00913A04" w:rsidP="00913A04">
      <w:pPr>
        <w:pStyle w:val="SingleTxtG"/>
        <w:tabs>
          <w:tab w:val="left" w:pos="2552"/>
        </w:tabs>
        <w:ind w:left="1701" w:hanging="6"/>
        <w:rPr>
          <w:b/>
          <w:bCs/>
        </w:rPr>
      </w:pPr>
      <w:r w:rsidRPr="00913A04">
        <w:t>6.236</w:t>
      </w:r>
      <w:r w:rsidRPr="00913A04">
        <w:tab/>
      </w:r>
      <w:r w:rsidR="00BA6981" w:rsidRPr="00913A04">
        <w:rPr>
          <w:b/>
          <w:bCs/>
        </w:rPr>
        <w:t>Take appropriate actions to prevent and eliminate the systemic marginalization of minorities in the political, educational and religious spheres (Cuba</w:t>
      </w:r>
      <w:r w:rsidR="001C7D4A">
        <w:rPr>
          <w:b/>
          <w:bCs/>
        </w:rPr>
        <w:t>);</w:t>
      </w:r>
    </w:p>
    <w:p w14:paraId="1E7040C5" w14:textId="3033D146" w:rsidR="00BA6981" w:rsidRPr="00913A04" w:rsidRDefault="00913A04" w:rsidP="00913A04">
      <w:pPr>
        <w:pStyle w:val="SingleTxtG"/>
        <w:tabs>
          <w:tab w:val="left" w:pos="2552"/>
        </w:tabs>
        <w:ind w:left="1701" w:hanging="6"/>
        <w:rPr>
          <w:b/>
          <w:bCs/>
        </w:rPr>
      </w:pPr>
      <w:r w:rsidRPr="00913A04">
        <w:t>6.237</w:t>
      </w:r>
      <w:r w:rsidRPr="00913A04">
        <w:tab/>
      </w:r>
      <w:r w:rsidR="00BA6981" w:rsidRPr="00913A04">
        <w:rPr>
          <w:b/>
          <w:bCs/>
        </w:rPr>
        <w:t>Eliminate structural exclusion of minorities by ensuring equal political participation and access to citizenship (Democratic People's Republic of Korea</w:t>
      </w:r>
      <w:r w:rsidR="001C7D4A">
        <w:rPr>
          <w:b/>
          <w:bCs/>
        </w:rPr>
        <w:t>);</w:t>
      </w:r>
    </w:p>
    <w:p w14:paraId="53718B2D" w14:textId="2EC755D0" w:rsidR="00BA6981" w:rsidRPr="00913A04" w:rsidRDefault="00913A04" w:rsidP="00913A04">
      <w:pPr>
        <w:pStyle w:val="SingleTxtG"/>
        <w:tabs>
          <w:tab w:val="left" w:pos="2552"/>
        </w:tabs>
        <w:ind w:left="1701" w:hanging="6"/>
        <w:rPr>
          <w:b/>
          <w:bCs/>
        </w:rPr>
      </w:pPr>
      <w:r w:rsidRPr="00913A04">
        <w:t>6.238</w:t>
      </w:r>
      <w:r w:rsidRPr="00913A04">
        <w:tab/>
      </w:r>
      <w:r w:rsidR="00BA6981" w:rsidRPr="00913A04">
        <w:rPr>
          <w:b/>
          <w:bCs/>
        </w:rPr>
        <w:t>Take steps to promote economic, social, and cultural rights of ethnic, religious, and linguistic minorities, including non-discrimination in employment, rights to practice, promote, and propagate their religious and cultural identity (India</w:t>
      </w:r>
      <w:r w:rsidR="001C7D4A">
        <w:rPr>
          <w:b/>
          <w:bCs/>
        </w:rPr>
        <w:t>);</w:t>
      </w:r>
    </w:p>
    <w:p w14:paraId="45F50D5F" w14:textId="4BFFC8CE" w:rsidR="00BA6981" w:rsidRPr="00913A04" w:rsidRDefault="00913A04" w:rsidP="00913A04">
      <w:pPr>
        <w:pStyle w:val="SingleTxtG"/>
        <w:tabs>
          <w:tab w:val="left" w:pos="2552"/>
        </w:tabs>
        <w:ind w:left="1701" w:hanging="6"/>
        <w:rPr>
          <w:b/>
          <w:bCs/>
        </w:rPr>
      </w:pPr>
      <w:r w:rsidRPr="00913A04">
        <w:t>6.239</w:t>
      </w:r>
      <w:r w:rsidRPr="00913A04">
        <w:tab/>
      </w:r>
      <w:r w:rsidR="00BA6981" w:rsidRPr="00913A04">
        <w:rPr>
          <w:b/>
          <w:bCs/>
        </w:rPr>
        <w:t>Continue efforts to protect the rights of persons belonging to minority groups, including their freedom of religion or belief and cultural rights (Indonesia</w:t>
      </w:r>
      <w:r w:rsidR="001C7D4A">
        <w:rPr>
          <w:b/>
          <w:bCs/>
        </w:rPr>
        <w:t>);</w:t>
      </w:r>
    </w:p>
    <w:p w14:paraId="650ECF0D" w14:textId="3AFB0BC8" w:rsidR="00BA6981" w:rsidRPr="00913A04" w:rsidRDefault="00913A04" w:rsidP="00913A04">
      <w:pPr>
        <w:pStyle w:val="SingleTxtG"/>
        <w:tabs>
          <w:tab w:val="left" w:pos="2552"/>
        </w:tabs>
        <w:ind w:left="1701" w:hanging="6"/>
        <w:rPr>
          <w:b/>
          <w:bCs/>
        </w:rPr>
      </w:pPr>
      <w:r w:rsidRPr="00913A04">
        <w:t>6.240</w:t>
      </w:r>
      <w:r w:rsidRPr="00913A04">
        <w:tab/>
      </w:r>
      <w:r w:rsidR="00BA6981" w:rsidRPr="00913A04">
        <w:rPr>
          <w:b/>
          <w:bCs/>
        </w:rPr>
        <w:t xml:space="preserve">End discrimination against national minorities regarding the use of their native languages and </w:t>
      </w:r>
      <w:proofErr w:type="gramStart"/>
      <w:r w:rsidR="00BA6981" w:rsidRPr="00913A04">
        <w:rPr>
          <w:b/>
          <w:bCs/>
        </w:rPr>
        <w:t>in the area of</w:t>
      </w:r>
      <w:proofErr w:type="gramEnd"/>
      <w:r w:rsidR="00BA6981" w:rsidRPr="00913A04">
        <w:rPr>
          <w:b/>
          <w:bCs/>
        </w:rPr>
        <w:t xml:space="preserve"> employment, as well as take effective measures to prosecute such cases in court (Russian Federation</w:t>
      </w:r>
      <w:r w:rsidR="001C7D4A">
        <w:rPr>
          <w:b/>
          <w:bCs/>
        </w:rPr>
        <w:t>);</w:t>
      </w:r>
    </w:p>
    <w:p w14:paraId="042A01E3" w14:textId="41BE421C" w:rsidR="00BA6981" w:rsidRPr="00913A04" w:rsidRDefault="00913A04" w:rsidP="00913A04">
      <w:pPr>
        <w:pStyle w:val="SingleTxtG"/>
        <w:tabs>
          <w:tab w:val="left" w:pos="2552"/>
        </w:tabs>
        <w:ind w:left="1701" w:hanging="6"/>
        <w:rPr>
          <w:b/>
          <w:bCs/>
        </w:rPr>
      </w:pPr>
      <w:r w:rsidRPr="00913A04">
        <w:t>6.241</w:t>
      </w:r>
      <w:r w:rsidRPr="00913A04">
        <w:tab/>
      </w:r>
      <w:r w:rsidR="00BA6981" w:rsidRPr="00913A04">
        <w:rPr>
          <w:b/>
          <w:bCs/>
        </w:rPr>
        <w:t>End the practice of punitive language inspections, the targets of which are primarily teachers in Russian schools and kindergartens (Russian Federation</w:t>
      </w:r>
      <w:r w:rsidR="001C7D4A">
        <w:rPr>
          <w:b/>
          <w:bCs/>
        </w:rPr>
        <w:t>);</w:t>
      </w:r>
    </w:p>
    <w:p w14:paraId="5A9724F9" w14:textId="3EEA68AB" w:rsidR="00BA6981" w:rsidRPr="00913A04" w:rsidRDefault="00913A04" w:rsidP="00913A04">
      <w:pPr>
        <w:pStyle w:val="SingleTxtG"/>
        <w:tabs>
          <w:tab w:val="left" w:pos="2552"/>
        </w:tabs>
        <w:ind w:left="1701" w:hanging="6"/>
        <w:rPr>
          <w:b/>
          <w:bCs/>
        </w:rPr>
      </w:pPr>
      <w:r w:rsidRPr="00913A04">
        <w:t>6.242</w:t>
      </w:r>
      <w:r w:rsidRPr="00913A04">
        <w:tab/>
      </w:r>
      <w:r w:rsidR="00BA6981" w:rsidRPr="00913A04">
        <w:rPr>
          <w:b/>
          <w:bCs/>
        </w:rPr>
        <w:t>Ensure equal representation of the titular and non-titular communities in local government bodies, and ensure that persons belonging to national minorities have equal opportunities to use their native language in their dealings with local authorities (Russian Federation</w:t>
      </w:r>
      <w:r w:rsidR="001C7D4A">
        <w:rPr>
          <w:b/>
          <w:bCs/>
        </w:rPr>
        <w:t>);</w:t>
      </w:r>
    </w:p>
    <w:p w14:paraId="7372578B" w14:textId="1ADA2C83" w:rsidR="00BA6981" w:rsidRPr="00913A04" w:rsidRDefault="00913A04" w:rsidP="00913A04">
      <w:pPr>
        <w:pStyle w:val="SingleTxtG"/>
        <w:tabs>
          <w:tab w:val="left" w:pos="2552"/>
        </w:tabs>
        <w:ind w:left="1701" w:hanging="6"/>
        <w:rPr>
          <w:b/>
          <w:bCs/>
        </w:rPr>
      </w:pPr>
      <w:r w:rsidRPr="00913A04">
        <w:t>6.243</w:t>
      </w:r>
      <w:r w:rsidRPr="00913A04">
        <w:tab/>
      </w:r>
      <w:r w:rsidR="00BA6981" w:rsidRPr="00913A04">
        <w:rPr>
          <w:b/>
          <w:bCs/>
        </w:rPr>
        <w:t>Ensure an equitable transition to Estonian language education by providing targeted language tutoring for linguistic minority students and multilingual guidance and communication for parents (Canada</w:t>
      </w:r>
      <w:r w:rsidR="001C7D4A">
        <w:rPr>
          <w:b/>
          <w:bCs/>
        </w:rPr>
        <w:t>);</w:t>
      </w:r>
    </w:p>
    <w:p w14:paraId="04956FB4" w14:textId="669FC875" w:rsidR="00BA6981" w:rsidRPr="00913A04" w:rsidRDefault="00913A04" w:rsidP="00913A04">
      <w:pPr>
        <w:pStyle w:val="SingleTxtG"/>
        <w:tabs>
          <w:tab w:val="left" w:pos="2552"/>
        </w:tabs>
        <w:ind w:left="1701" w:hanging="6"/>
        <w:rPr>
          <w:b/>
          <w:bCs/>
        </w:rPr>
      </w:pPr>
      <w:r w:rsidRPr="00913A04">
        <w:t>6.244</w:t>
      </w:r>
      <w:r w:rsidRPr="00913A04">
        <w:tab/>
      </w:r>
      <w:r w:rsidR="00BA6981" w:rsidRPr="00913A04">
        <w:rPr>
          <w:b/>
          <w:bCs/>
        </w:rPr>
        <w:t>Undertake legislative and judicial reform to promote and protect the rights of minorities in Estonia, particularly linguistic minorities (Iran (Islamic Republic of)</w:t>
      </w:r>
      <w:r w:rsidR="001C7D4A">
        <w:rPr>
          <w:b/>
          <w:bCs/>
        </w:rPr>
        <w:t>);</w:t>
      </w:r>
    </w:p>
    <w:p w14:paraId="73EAF7C5" w14:textId="73B7A0C6" w:rsidR="00BA6981" w:rsidRPr="00913A04" w:rsidRDefault="00913A04" w:rsidP="00913A04">
      <w:pPr>
        <w:pStyle w:val="SingleTxtG"/>
        <w:tabs>
          <w:tab w:val="left" w:pos="2552"/>
        </w:tabs>
        <w:ind w:left="1701" w:hanging="6"/>
        <w:rPr>
          <w:b/>
          <w:bCs/>
        </w:rPr>
      </w:pPr>
      <w:r w:rsidRPr="00913A04">
        <w:t>6.245</w:t>
      </w:r>
      <w:r w:rsidRPr="00913A04">
        <w:tab/>
      </w:r>
      <w:r w:rsidR="00BA6981" w:rsidRPr="00913A04">
        <w:rPr>
          <w:b/>
          <w:bCs/>
        </w:rPr>
        <w:t>Intensify efforts to support the integration of groups from diverse linguistic backgrounds, particularly through the development of language learning programmes and expanding opportunities for participation in the labour market (Oman</w:t>
      </w:r>
      <w:r w:rsidR="001C7D4A">
        <w:rPr>
          <w:b/>
          <w:bCs/>
        </w:rPr>
        <w:t>);</w:t>
      </w:r>
    </w:p>
    <w:p w14:paraId="1830474A" w14:textId="2FF20BB3" w:rsidR="00BA6981" w:rsidRPr="00913A04" w:rsidRDefault="00913A04" w:rsidP="00913A04">
      <w:pPr>
        <w:pStyle w:val="SingleTxtG"/>
        <w:tabs>
          <w:tab w:val="left" w:pos="2552"/>
        </w:tabs>
        <w:ind w:left="1701" w:hanging="6"/>
        <w:rPr>
          <w:b/>
          <w:bCs/>
        </w:rPr>
      </w:pPr>
      <w:r w:rsidRPr="00913A04">
        <w:t>6.246</w:t>
      </w:r>
      <w:r w:rsidRPr="00913A04">
        <w:tab/>
      </w:r>
      <w:r w:rsidR="00BA6981" w:rsidRPr="00913A04">
        <w:rPr>
          <w:b/>
          <w:bCs/>
        </w:rPr>
        <w:t>Strengthen the integration of the Roma community in the society by addressing low employment rates, ensuring equal access to education, and promoting full social inclusion (North Macedonia</w:t>
      </w:r>
      <w:r w:rsidR="001C7D4A">
        <w:rPr>
          <w:b/>
          <w:bCs/>
        </w:rPr>
        <w:t>);</w:t>
      </w:r>
    </w:p>
    <w:p w14:paraId="197794C8" w14:textId="265BEF24" w:rsidR="00BA6981" w:rsidRPr="00913A04" w:rsidRDefault="00913A04" w:rsidP="00913A04">
      <w:pPr>
        <w:pStyle w:val="SingleTxtG"/>
        <w:tabs>
          <w:tab w:val="left" w:pos="2552"/>
        </w:tabs>
        <w:ind w:left="1701" w:hanging="6"/>
        <w:rPr>
          <w:b/>
          <w:bCs/>
        </w:rPr>
      </w:pPr>
      <w:r w:rsidRPr="00913A04">
        <w:t>6.247</w:t>
      </w:r>
      <w:r w:rsidRPr="00913A04">
        <w:tab/>
      </w:r>
      <w:r w:rsidR="00BA6981" w:rsidRPr="00913A04">
        <w:rPr>
          <w:b/>
          <w:bCs/>
        </w:rPr>
        <w:t>Ban conversion therapy (Iceland</w:t>
      </w:r>
      <w:r w:rsidR="001C7D4A">
        <w:rPr>
          <w:b/>
          <w:bCs/>
        </w:rPr>
        <w:t>);</w:t>
      </w:r>
    </w:p>
    <w:p w14:paraId="1B937CDF" w14:textId="5A0253F6" w:rsidR="00BA6981" w:rsidRPr="00913A04" w:rsidRDefault="00913A04" w:rsidP="00913A04">
      <w:pPr>
        <w:pStyle w:val="SingleTxtG"/>
        <w:tabs>
          <w:tab w:val="left" w:pos="2552"/>
        </w:tabs>
        <w:ind w:left="1701" w:hanging="6"/>
        <w:rPr>
          <w:b/>
          <w:bCs/>
        </w:rPr>
      </w:pPr>
      <w:r w:rsidRPr="00913A04">
        <w:t>6.248</w:t>
      </w:r>
      <w:r w:rsidRPr="00913A04">
        <w:tab/>
      </w:r>
      <w:r w:rsidR="00BA6981" w:rsidRPr="00913A04">
        <w:rPr>
          <w:b/>
          <w:bCs/>
        </w:rPr>
        <w:t>Reform the legal gender recognition process by basing it on self-determination and simple administrative procedures free from intrusive requirements (Iceland</w:t>
      </w:r>
      <w:r w:rsidR="001C7D4A">
        <w:rPr>
          <w:b/>
          <w:bCs/>
        </w:rPr>
        <w:t>);</w:t>
      </w:r>
    </w:p>
    <w:p w14:paraId="042A440B" w14:textId="117BEB66" w:rsidR="00BA6981" w:rsidRPr="00913A04" w:rsidRDefault="00913A04" w:rsidP="00913A04">
      <w:pPr>
        <w:pStyle w:val="SingleTxtG"/>
        <w:tabs>
          <w:tab w:val="left" w:pos="2552"/>
        </w:tabs>
        <w:ind w:left="1701" w:hanging="6"/>
        <w:rPr>
          <w:b/>
          <w:bCs/>
        </w:rPr>
      </w:pPr>
      <w:r w:rsidRPr="00913A04">
        <w:lastRenderedPageBreak/>
        <w:t>6.249</w:t>
      </w:r>
      <w:r w:rsidRPr="00913A04">
        <w:tab/>
      </w:r>
      <w:r w:rsidR="00BA6981" w:rsidRPr="00913A04">
        <w:rPr>
          <w:b/>
          <w:bCs/>
        </w:rPr>
        <w:t xml:space="preserve">Enhance protection of LGBTQIA+ persons, including from hate speech, and amend the Equal Treatment Act to prohibit all discrimination </w:t>
      </w:r>
      <w:proofErr w:type="gramStart"/>
      <w:r w:rsidR="00BA6981" w:rsidRPr="00913A04">
        <w:rPr>
          <w:b/>
          <w:bCs/>
        </w:rPr>
        <w:t>on the basis of</w:t>
      </w:r>
      <w:proofErr w:type="gramEnd"/>
      <w:r w:rsidR="00BA6981" w:rsidRPr="00913A04">
        <w:rPr>
          <w:b/>
          <w:bCs/>
        </w:rPr>
        <w:t xml:space="preserve"> sexual orientation, gender identity and expression, and sex characteristics (Australia</w:t>
      </w:r>
      <w:r w:rsidR="001C7D4A">
        <w:rPr>
          <w:b/>
          <w:bCs/>
        </w:rPr>
        <w:t>);</w:t>
      </w:r>
    </w:p>
    <w:p w14:paraId="648102FB" w14:textId="4B90EA5E" w:rsidR="00BA6981" w:rsidRPr="00913A04" w:rsidRDefault="00913A04" w:rsidP="00913A04">
      <w:pPr>
        <w:pStyle w:val="SingleTxtG"/>
        <w:tabs>
          <w:tab w:val="left" w:pos="2552"/>
        </w:tabs>
        <w:ind w:left="1701" w:hanging="6"/>
        <w:rPr>
          <w:b/>
          <w:bCs/>
        </w:rPr>
      </w:pPr>
      <w:r w:rsidRPr="00913A04">
        <w:t>6.250</w:t>
      </w:r>
      <w:r w:rsidRPr="00913A04">
        <w:tab/>
      </w:r>
      <w:r w:rsidR="00BA6981" w:rsidRPr="00913A04">
        <w:rPr>
          <w:b/>
          <w:bCs/>
        </w:rPr>
        <w:t>In light of the Action Plan and Principles for Promotion of LGBTIQ Equality 2025-2030, add new protected grounds in the legislation based on Constitution para. 12, such as state of health, gender identity, gender expression and sex characteristics, to ensure discrimination is prohibited in all areas on all grounds (Netherlands (Kingdom of the)</w:t>
      </w:r>
      <w:r w:rsidR="001C7D4A">
        <w:rPr>
          <w:b/>
          <w:bCs/>
        </w:rPr>
        <w:t>);</w:t>
      </w:r>
    </w:p>
    <w:p w14:paraId="445C3EBC" w14:textId="1EC01FCE" w:rsidR="00BA6981" w:rsidRPr="00913A04" w:rsidRDefault="00913A04" w:rsidP="00913A04">
      <w:pPr>
        <w:pStyle w:val="SingleTxtG"/>
        <w:tabs>
          <w:tab w:val="left" w:pos="2552"/>
        </w:tabs>
        <w:ind w:left="1701" w:hanging="6"/>
        <w:rPr>
          <w:b/>
          <w:bCs/>
        </w:rPr>
      </w:pPr>
      <w:r w:rsidRPr="00913A04">
        <w:t>6.251</w:t>
      </w:r>
      <w:r w:rsidRPr="00913A04">
        <w:tab/>
      </w:r>
      <w:r w:rsidR="00BA6981" w:rsidRPr="00913A04">
        <w:rPr>
          <w:b/>
          <w:bCs/>
        </w:rPr>
        <w:t>Extend the scope of anti-discrimination legislation to ensure protection for all persons of diverse SOGIESC (Iceland</w:t>
      </w:r>
      <w:r w:rsidR="001C7D4A">
        <w:rPr>
          <w:b/>
          <w:bCs/>
        </w:rPr>
        <w:t>);</w:t>
      </w:r>
    </w:p>
    <w:p w14:paraId="21DF8D30" w14:textId="1F125E80" w:rsidR="00BA6981" w:rsidRPr="00913A04" w:rsidRDefault="00913A04" w:rsidP="00913A04">
      <w:pPr>
        <w:pStyle w:val="SingleTxtG"/>
        <w:tabs>
          <w:tab w:val="left" w:pos="2552"/>
        </w:tabs>
        <w:ind w:left="1701" w:hanging="6"/>
        <w:rPr>
          <w:b/>
          <w:bCs/>
        </w:rPr>
      </w:pPr>
      <w:r w:rsidRPr="00913A04">
        <w:t>6.252</w:t>
      </w:r>
      <w:r w:rsidRPr="00913A04">
        <w:tab/>
      </w:r>
      <w:r w:rsidR="00BA6981" w:rsidRPr="00913A04">
        <w:rPr>
          <w:b/>
          <w:bCs/>
        </w:rPr>
        <w:t>Ensure that new legislation provides full protection to LGBTIQ persons against hate crimes and discrimination (Sweden</w:t>
      </w:r>
      <w:r w:rsidR="001C7D4A">
        <w:rPr>
          <w:b/>
          <w:bCs/>
        </w:rPr>
        <w:t>);</w:t>
      </w:r>
    </w:p>
    <w:p w14:paraId="18382A94" w14:textId="5369DB64" w:rsidR="00BA6981" w:rsidRPr="00913A04" w:rsidRDefault="00913A04" w:rsidP="00913A04">
      <w:pPr>
        <w:pStyle w:val="SingleTxtG"/>
        <w:tabs>
          <w:tab w:val="left" w:pos="2552"/>
        </w:tabs>
        <w:ind w:left="1701" w:hanging="6"/>
        <w:rPr>
          <w:b/>
          <w:bCs/>
        </w:rPr>
      </w:pPr>
      <w:r w:rsidRPr="00913A04">
        <w:t>6.253</w:t>
      </w:r>
      <w:r w:rsidRPr="00913A04">
        <w:tab/>
      </w:r>
      <w:r w:rsidR="00BA6981" w:rsidRPr="00913A04">
        <w:rPr>
          <w:b/>
          <w:bCs/>
        </w:rPr>
        <w:t>Continue advancing equality for LGBT+ people by strengthening comprehensive anti‑discrimination protections and improving the prevention, investigation and prosecution of hate speech and hate‑motivated crime (United Kingdom of Great Britain and Northern Ireland</w:t>
      </w:r>
      <w:r w:rsidR="001C7D4A">
        <w:rPr>
          <w:b/>
          <w:bCs/>
        </w:rPr>
        <w:t>);</w:t>
      </w:r>
    </w:p>
    <w:p w14:paraId="3DC635D3" w14:textId="0E8D079D" w:rsidR="00BA6981" w:rsidRPr="00913A04" w:rsidRDefault="00913A04" w:rsidP="00913A04">
      <w:pPr>
        <w:pStyle w:val="SingleTxtG"/>
        <w:tabs>
          <w:tab w:val="left" w:pos="2552"/>
        </w:tabs>
        <w:ind w:left="1701" w:hanging="6"/>
        <w:rPr>
          <w:b/>
          <w:bCs/>
        </w:rPr>
      </w:pPr>
      <w:r w:rsidRPr="00913A04">
        <w:t>6.254</w:t>
      </w:r>
      <w:r w:rsidRPr="00913A04">
        <w:tab/>
      </w:r>
      <w:r w:rsidR="00BA6981" w:rsidRPr="00913A04">
        <w:rPr>
          <w:b/>
          <w:bCs/>
        </w:rPr>
        <w:t>Amend the Penal Code to criminalize hate speech against sexual minorities and recognize bias motives as aggravating circumstances, with a view to strengthening legal protections for LGBTQI+ persons (Canada</w:t>
      </w:r>
      <w:r w:rsidR="001C7D4A">
        <w:rPr>
          <w:b/>
          <w:bCs/>
        </w:rPr>
        <w:t>);</w:t>
      </w:r>
    </w:p>
    <w:p w14:paraId="73E3936F" w14:textId="5F0644DF" w:rsidR="00BA6981" w:rsidRPr="00913A04" w:rsidRDefault="00913A04" w:rsidP="00913A04">
      <w:pPr>
        <w:pStyle w:val="SingleTxtG"/>
        <w:tabs>
          <w:tab w:val="left" w:pos="2552"/>
        </w:tabs>
        <w:ind w:left="1701" w:hanging="6"/>
        <w:rPr>
          <w:b/>
          <w:bCs/>
        </w:rPr>
      </w:pPr>
      <w:r w:rsidRPr="00913A04">
        <w:t>6.255</w:t>
      </w:r>
      <w:r w:rsidRPr="00913A04">
        <w:tab/>
      </w:r>
      <w:r w:rsidR="00BA6981" w:rsidRPr="00913A04">
        <w:rPr>
          <w:b/>
          <w:bCs/>
        </w:rPr>
        <w:t>Prohibit detention of children for immigration reasons and facilitate the naturalization of persons of undetermined nationality (Venezuela (Bolivarian Republic of)</w:t>
      </w:r>
      <w:r w:rsidR="001C7D4A">
        <w:rPr>
          <w:b/>
          <w:bCs/>
        </w:rPr>
        <w:t>);</w:t>
      </w:r>
    </w:p>
    <w:p w14:paraId="7C9C0E2B" w14:textId="11435450" w:rsidR="00BA6981" w:rsidRPr="00913A04" w:rsidRDefault="00913A04" w:rsidP="00913A04">
      <w:pPr>
        <w:pStyle w:val="SingleTxtG"/>
        <w:tabs>
          <w:tab w:val="left" w:pos="2552"/>
        </w:tabs>
        <w:ind w:left="1701" w:hanging="6"/>
        <w:rPr>
          <w:b/>
          <w:bCs/>
        </w:rPr>
      </w:pPr>
      <w:r w:rsidRPr="00913A04">
        <w:t>6.256</w:t>
      </w:r>
      <w:r w:rsidRPr="00913A04">
        <w:tab/>
      </w:r>
      <w:r w:rsidR="00BA6981" w:rsidRPr="00913A04">
        <w:rPr>
          <w:b/>
          <w:bCs/>
        </w:rPr>
        <w:t>Review its existing legal framework to prohibit the detention of refugees, asylum seekers and migrant children (Gambia</w:t>
      </w:r>
      <w:r w:rsidR="001C7D4A">
        <w:rPr>
          <w:b/>
          <w:bCs/>
        </w:rPr>
        <w:t>);</w:t>
      </w:r>
    </w:p>
    <w:p w14:paraId="09D889C6" w14:textId="1FE78E1B" w:rsidR="00BA6981" w:rsidRPr="00913A04" w:rsidRDefault="00913A04" w:rsidP="00913A04">
      <w:pPr>
        <w:pStyle w:val="SingleTxtG"/>
        <w:tabs>
          <w:tab w:val="left" w:pos="2552"/>
        </w:tabs>
        <w:ind w:left="1701" w:hanging="6"/>
        <w:rPr>
          <w:b/>
          <w:bCs/>
        </w:rPr>
      </w:pPr>
      <w:r w:rsidRPr="00913A04">
        <w:t>6.257</w:t>
      </w:r>
      <w:r w:rsidRPr="00913A04">
        <w:tab/>
      </w:r>
      <w:r w:rsidR="00BA6981" w:rsidRPr="00913A04">
        <w:rPr>
          <w:b/>
          <w:bCs/>
        </w:rPr>
        <w:t>Amend the International Protection of Aliens Act to prohibit the detention of refugee, asylum-seeking and migrant children, and ensure that asylum-seeking children are appointed an independent legal representative immediately upon arrival (Ecuador</w:t>
      </w:r>
      <w:r w:rsidR="001C7D4A">
        <w:rPr>
          <w:b/>
          <w:bCs/>
        </w:rPr>
        <w:t>);</w:t>
      </w:r>
    </w:p>
    <w:p w14:paraId="532A3809" w14:textId="4A89B4BD" w:rsidR="00BA6981" w:rsidRPr="00913A04" w:rsidRDefault="00913A04" w:rsidP="00913A04">
      <w:pPr>
        <w:pStyle w:val="SingleTxtG"/>
        <w:tabs>
          <w:tab w:val="left" w:pos="2552"/>
        </w:tabs>
        <w:ind w:left="1701" w:hanging="6"/>
        <w:rPr>
          <w:b/>
          <w:bCs/>
        </w:rPr>
      </w:pPr>
      <w:r w:rsidRPr="00913A04">
        <w:t>6.258</w:t>
      </w:r>
      <w:r w:rsidRPr="00913A04">
        <w:tab/>
      </w:r>
      <w:r w:rsidR="00BA6981" w:rsidRPr="00913A04">
        <w:rPr>
          <w:b/>
          <w:bCs/>
        </w:rPr>
        <w:t>Continue strengthening the legal and policy framework for the protection of migrants, and asylum-seekers including through access to legal assistance, and alternatives to detention (Bangladesh</w:t>
      </w:r>
      <w:r w:rsidR="001C7D4A">
        <w:rPr>
          <w:b/>
          <w:bCs/>
        </w:rPr>
        <w:t>);</w:t>
      </w:r>
    </w:p>
    <w:p w14:paraId="15B49993" w14:textId="7EE5A220" w:rsidR="00BA6981" w:rsidRPr="00913A04" w:rsidRDefault="00913A04" w:rsidP="00913A04">
      <w:pPr>
        <w:pStyle w:val="SingleTxtG"/>
        <w:tabs>
          <w:tab w:val="left" w:pos="2552"/>
        </w:tabs>
        <w:ind w:left="1701" w:hanging="6"/>
        <w:rPr>
          <w:b/>
          <w:bCs/>
        </w:rPr>
      </w:pPr>
      <w:r w:rsidRPr="00913A04">
        <w:t>6.259</w:t>
      </w:r>
      <w:r w:rsidRPr="00913A04">
        <w:tab/>
      </w:r>
      <w:r w:rsidR="00BA6981" w:rsidRPr="00913A04">
        <w:rPr>
          <w:b/>
          <w:bCs/>
        </w:rPr>
        <w:t>Expand job opportunities for migrants to address labour shortages, especially in low-skilled sectors, by reviewing the national quota system (Indonesia</w:t>
      </w:r>
      <w:r w:rsidR="001C7D4A">
        <w:rPr>
          <w:b/>
          <w:bCs/>
        </w:rPr>
        <w:t>);</w:t>
      </w:r>
    </w:p>
    <w:p w14:paraId="4C7449E2" w14:textId="08DF7058" w:rsidR="00BA6981" w:rsidRPr="00913A04" w:rsidRDefault="00913A04" w:rsidP="00913A04">
      <w:pPr>
        <w:pStyle w:val="SingleTxtG"/>
        <w:tabs>
          <w:tab w:val="left" w:pos="2552"/>
        </w:tabs>
        <w:ind w:left="1701" w:hanging="6"/>
        <w:rPr>
          <w:b/>
          <w:bCs/>
        </w:rPr>
      </w:pPr>
      <w:r w:rsidRPr="00913A04">
        <w:t>6.260</w:t>
      </w:r>
      <w:r w:rsidRPr="00913A04">
        <w:tab/>
      </w:r>
      <w:r w:rsidR="00BA6981" w:rsidRPr="00913A04">
        <w:rPr>
          <w:b/>
          <w:bCs/>
        </w:rPr>
        <w:t>Strengthen work towards ensuring that migrants, refugees, and asylum seekers have equal and effective access to health care, education, and social protection, including through well-resourced and accessible integration and language support programmes (Eritrea</w:t>
      </w:r>
      <w:r w:rsidR="001C7D4A">
        <w:rPr>
          <w:b/>
          <w:bCs/>
        </w:rPr>
        <w:t>);</w:t>
      </w:r>
    </w:p>
    <w:p w14:paraId="244346C2" w14:textId="6EC4A449" w:rsidR="00BA6981" w:rsidRPr="00913A04" w:rsidRDefault="00913A04" w:rsidP="00913A04">
      <w:pPr>
        <w:pStyle w:val="SingleTxtG"/>
        <w:tabs>
          <w:tab w:val="left" w:pos="2552"/>
        </w:tabs>
        <w:ind w:left="1701" w:hanging="6"/>
        <w:rPr>
          <w:b/>
          <w:bCs/>
        </w:rPr>
      </w:pPr>
      <w:r w:rsidRPr="00913A04">
        <w:t>6.261</w:t>
      </w:r>
      <w:r w:rsidRPr="00913A04">
        <w:tab/>
      </w:r>
      <w:r w:rsidR="00BA6981" w:rsidRPr="00913A04">
        <w:rPr>
          <w:b/>
          <w:bCs/>
        </w:rPr>
        <w:t>Review and revise any law, practice, or normative approaches that are inconsistent with internationally recognised rights of migrants and refugees, and eliminate all forms of discrimination against them, particularly in employment (Iran (Islamic Republic of)</w:t>
      </w:r>
      <w:r w:rsidR="001C7D4A">
        <w:rPr>
          <w:b/>
          <w:bCs/>
        </w:rPr>
        <w:t>);</w:t>
      </w:r>
    </w:p>
    <w:p w14:paraId="43FE4A48" w14:textId="79DEADF6" w:rsidR="00BA6981" w:rsidRPr="00913A04" w:rsidRDefault="00913A04" w:rsidP="00913A04">
      <w:pPr>
        <w:pStyle w:val="SingleTxtG"/>
        <w:tabs>
          <w:tab w:val="left" w:pos="2552"/>
        </w:tabs>
        <w:ind w:left="1701" w:hanging="6"/>
        <w:rPr>
          <w:b/>
          <w:bCs/>
        </w:rPr>
      </w:pPr>
      <w:r w:rsidRPr="00913A04">
        <w:t>6.262</w:t>
      </w:r>
      <w:r w:rsidRPr="00913A04">
        <w:tab/>
      </w:r>
      <w:r w:rsidR="00BA6981" w:rsidRPr="00913A04">
        <w:rPr>
          <w:b/>
          <w:bCs/>
        </w:rPr>
        <w:t>Ensure that migrants and refugees enjoy fair and non-discriminatory access to protection and integration mechanisms, including family reunification process (Nigeria</w:t>
      </w:r>
      <w:r w:rsidR="001C7D4A">
        <w:rPr>
          <w:b/>
          <w:bCs/>
        </w:rPr>
        <w:t>);</w:t>
      </w:r>
    </w:p>
    <w:p w14:paraId="49C9BEDF" w14:textId="27F1949A" w:rsidR="00BA6981" w:rsidRPr="00913A04" w:rsidRDefault="00913A04" w:rsidP="00913A04">
      <w:pPr>
        <w:pStyle w:val="SingleTxtG"/>
        <w:tabs>
          <w:tab w:val="left" w:pos="2552"/>
        </w:tabs>
        <w:ind w:left="1701" w:hanging="6"/>
        <w:rPr>
          <w:b/>
          <w:bCs/>
        </w:rPr>
      </w:pPr>
      <w:r w:rsidRPr="00913A04">
        <w:t>6.263</w:t>
      </w:r>
      <w:r w:rsidRPr="00913A04">
        <w:tab/>
      </w:r>
      <w:r w:rsidR="00BA6981" w:rsidRPr="00913A04">
        <w:rPr>
          <w:b/>
          <w:bCs/>
        </w:rPr>
        <w:t>Ensure that the detention of asylum seekers is used only as a last resort and that children are never detained for immigration-related reasons (Colombia</w:t>
      </w:r>
      <w:r w:rsidR="001C7D4A">
        <w:rPr>
          <w:b/>
          <w:bCs/>
        </w:rPr>
        <w:t>);</w:t>
      </w:r>
    </w:p>
    <w:p w14:paraId="5BAC3BCA" w14:textId="2204A9C4" w:rsidR="00BA6981" w:rsidRPr="00913A04" w:rsidRDefault="00913A04" w:rsidP="00913A04">
      <w:pPr>
        <w:pStyle w:val="SingleTxtG"/>
        <w:tabs>
          <w:tab w:val="left" w:pos="2552"/>
        </w:tabs>
        <w:ind w:left="1701" w:hanging="6"/>
        <w:rPr>
          <w:b/>
          <w:bCs/>
        </w:rPr>
      </w:pPr>
      <w:r w:rsidRPr="00913A04">
        <w:t>6.264</w:t>
      </w:r>
      <w:r w:rsidRPr="00913A04">
        <w:tab/>
      </w:r>
      <w:r w:rsidR="00BA6981" w:rsidRPr="00913A04">
        <w:rPr>
          <w:b/>
          <w:bCs/>
        </w:rPr>
        <w:t>Ensure that the detention of asylum seekers is used only as a last resort and guarantee in law and practice that this measure is never used against children and adolescents (Chile</w:t>
      </w:r>
      <w:r w:rsidR="001C7D4A">
        <w:rPr>
          <w:b/>
          <w:bCs/>
        </w:rPr>
        <w:t>);</w:t>
      </w:r>
    </w:p>
    <w:p w14:paraId="797E98DC" w14:textId="5A2D96F2" w:rsidR="00BA6981" w:rsidRPr="00913A04" w:rsidRDefault="00913A04" w:rsidP="00913A04">
      <w:pPr>
        <w:pStyle w:val="SingleTxtG"/>
        <w:tabs>
          <w:tab w:val="left" w:pos="2552"/>
        </w:tabs>
        <w:ind w:left="1701" w:hanging="6"/>
        <w:rPr>
          <w:b/>
          <w:bCs/>
        </w:rPr>
      </w:pPr>
      <w:r w:rsidRPr="00913A04">
        <w:lastRenderedPageBreak/>
        <w:t>6.265</w:t>
      </w:r>
      <w:r w:rsidRPr="00913A04">
        <w:tab/>
      </w:r>
      <w:r w:rsidR="00BA6981" w:rsidRPr="00913A04">
        <w:rPr>
          <w:b/>
          <w:bCs/>
        </w:rPr>
        <w:t>Improve living conditions in reception centres for asylum seekers (Iraq</w:t>
      </w:r>
      <w:r w:rsidR="001C7D4A">
        <w:rPr>
          <w:b/>
          <w:bCs/>
        </w:rPr>
        <w:t>);</w:t>
      </w:r>
    </w:p>
    <w:p w14:paraId="08BB2005" w14:textId="4BCEDE29" w:rsidR="00BA6981" w:rsidRPr="00913A04" w:rsidRDefault="00913A04" w:rsidP="00913A04">
      <w:pPr>
        <w:pStyle w:val="SingleTxtG"/>
        <w:tabs>
          <w:tab w:val="left" w:pos="2552"/>
        </w:tabs>
        <w:ind w:left="1701" w:hanging="6"/>
        <w:rPr>
          <w:b/>
          <w:bCs/>
        </w:rPr>
      </w:pPr>
      <w:r w:rsidRPr="00913A04">
        <w:t>6.266</w:t>
      </w:r>
      <w:r w:rsidRPr="00913A04">
        <w:tab/>
      </w:r>
      <w:r w:rsidR="00BA6981" w:rsidRPr="00913A04">
        <w:rPr>
          <w:b/>
          <w:bCs/>
        </w:rPr>
        <w:t>Improve reception conditions and integration policies for refugees, including access to adequate housing and protection against trafficking (Türkiye</w:t>
      </w:r>
      <w:r w:rsidR="001C7D4A">
        <w:rPr>
          <w:b/>
          <w:bCs/>
        </w:rPr>
        <w:t>);</w:t>
      </w:r>
    </w:p>
    <w:p w14:paraId="0DC8091B" w14:textId="3C315677" w:rsidR="00BA6981" w:rsidRPr="00913A04" w:rsidRDefault="00913A04" w:rsidP="00913A04">
      <w:pPr>
        <w:pStyle w:val="SingleTxtG"/>
        <w:tabs>
          <w:tab w:val="left" w:pos="2552"/>
        </w:tabs>
        <w:ind w:left="1701" w:hanging="6"/>
        <w:rPr>
          <w:b/>
          <w:bCs/>
        </w:rPr>
      </w:pPr>
      <w:r w:rsidRPr="00913A04">
        <w:t>6.267</w:t>
      </w:r>
      <w:r w:rsidRPr="00913A04">
        <w:tab/>
      </w:r>
      <w:r w:rsidR="00BA6981" w:rsidRPr="00913A04">
        <w:rPr>
          <w:b/>
          <w:bCs/>
        </w:rPr>
        <w:t>Ensure that those in need of international protection have access to the country and the asylum procedure, regardless of their mode of arrival – with particular attention to emergency situations – ensuring full compliance with the principle of non-refoulement (Uruguay</w:t>
      </w:r>
      <w:r w:rsidR="001C7D4A">
        <w:rPr>
          <w:b/>
          <w:bCs/>
        </w:rPr>
        <w:t>);</w:t>
      </w:r>
    </w:p>
    <w:p w14:paraId="4E120781" w14:textId="4362B11C" w:rsidR="00BA6981" w:rsidRPr="00913A04" w:rsidRDefault="00913A04" w:rsidP="00913A04">
      <w:pPr>
        <w:pStyle w:val="SingleTxtG"/>
        <w:tabs>
          <w:tab w:val="left" w:pos="2552"/>
        </w:tabs>
        <w:ind w:left="1701" w:hanging="6"/>
        <w:rPr>
          <w:b/>
          <w:bCs/>
        </w:rPr>
      </w:pPr>
      <w:r w:rsidRPr="00913A04">
        <w:t>6.268</w:t>
      </w:r>
      <w:r w:rsidRPr="00913A04">
        <w:tab/>
      </w:r>
      <w:r w:rsidR="00BA6981" w:rsidRPr="00913A04">
        <w:rPr>
          <w:b/>
          <w:bCs/>
        </w:rPr>
        <w:t>Strengthen the individual assessment system for asylum and refugee applications in accordance with international standards (Spain</w:t>
      </w:r>
      <w:r w:rsidR="001C7D4A">
        <w:rPr>
          <w:b/>
          <w:bCs/>
        </w:rPr>
        <w:t>);</w:t>
      </w:r>
    </w:p>
    <w:p w14:paraId="146E987E" w14:textId="14EC2C0D" w:rsidR="00BA6981" w:rsidRPr="00913A04" w:rsidRDefault="00913A04" w:rsidP="00913A04">
      <w:pPr>
        <w:pStyle w:val="SingleTxtG"/>
        <w:tabs>
          <w:tab w:val="left" w:pos="2552"/>
        </w:tabs>
        <w:ind w:left="1701" w:hanging="6"/>
        <w:rPr>
          <w:b/>
          <w:bCs/>
        </w:rPr>
      </w:pPr>
      <w:r w:rsidRPr="00913A04">
        <w:t>6.269</w:t>
      </w:r>
      <w:r w:rsidRPr="00913A04">
        <w:tab/>
      </w:r>
      <w:r w:rsidR="00BA6981" w:rsidRPr="00913A04">
        <w:rPr>
          <w:b/>
          <w:bCs/>
        </w:rPr>
        <w:t>Strengthen mechanisms for addressing statelessness and the promotion and protection of the rights of migrants, refugees and asylum-seekers, especially children (Philippines</w:t>
      </w:r>
      <w:r w:rsidR="001C7D4A">
        <w:rPr>
          <w:b/>
          <w:bCs/>
        </w:rPr>
        <w:t>);</w:t>
      </w:r>
    </w:p>
    <w:p w14:paraId="3F675A2A" w14:textId="2ABC4D3F" w:rsidR="00BA6981" w:rsidRPr="00913A04" w:rsidRDefault="00913A04" w:rsidP="00913A04">
      <w:pPr>
        <w:pStyle w:val="SingleTxtG"/>
        <w:tabs>
          <w:tab w:val="left" w:pos="2552"/>
        </w:tabs>
        <w:ind w:left="1701" w:hanging="6"/>
        <w:rPr>
          <w:b/>
          <w:bCs/>
        </w:rPr>
      </w:pPr>
      <w:r w:rsidRPr="00913A04">
        <w:t>6.270</w:t>
      </w:r>
      <w:r w:rsidRPr="00913A04">
        <w:tab/>
      </w:r>
      <w:r w:rsidR="00BA6981" w:rsidRPr="00913A04">
        <w:rPr>
          <w:b/>
          <w:bCs/>
        </w:rPr>
        <w:t>Simplify the naturalization process for non-citizens to ensure the full realization of all their human rights, including voting rights (Russian Federation</w:t>
      </w:r>
      <w:r w:rsidR="001C7D4A">
        <w:rPr>
          <w:b/>
          <w:bCs/>
        </w:rPr>
        <w:t>);</w:t>
      </w:r>
    </w:p>
    <w:p w14:paraId="7AFAC5B6" w14:textId="3108694C" w:rsidR="00BA6981" w:rsidRPr="00913A04" w:rsidRDefault="00913A04" w:rsidP="00913A04">
      <w:pPr>
        <w:pStyle w:val="SingleTxtG"/>
        <w:tabs>
          <w:tab w:val="left" w:pos="2552"/>
        </w:tabs>
        <w:ind w:left="1701" w:hanging="6"/>
        <w:rPr>
          <w:b/>
          <w:bCs/>
        </w:rPr>
      </w:pPr>
      <w:r w:rsidRPr="00913A04">
        <w:t>6.271</w:t>
      </w:r>
      <w:r w:rsidRPr="00913A04">
        <w:tab/>
      </w:r>
      <w:r w:rsidR="00BA6981" w:rsidRPr="00913A04">
        <w:rPr>
          <w:b/>
          <w:bCs/>
        </w:rPr>
        <w:t>Advance the prevention and reduction of statelessness by acceding to international instruments and establishing effective identification and protection mechanisms (Peru</w:t>
      </w:r>
      <w:r w:rsidR="001C7D4A">
        <w:rPr>
          <w:b/>
          <w:bCs/>
        </w:rPr>
        <w:t>);</w:t>
      </w:r>
    </w:p>
    <w:p w14:paraId="017FC9C3" w14:textId="52EB898B" w:rsidR="00BA6981" w:rsidRPr="00913A04" w:rsidRDefault="00913A04" w:rsidP="00913A04">
      <w:pPr>
        <w:pStyle w:val="SingleTxtG"/>
        <w:tabs>
          <w:tab w:val="left" w:pos="2552"/>
        </w:tabs>
        <w:ind w:left="1701" w:hanging="6"/>
        <w:rPr>
          <w:b/>
          <w:bCs/>
        </w:rPr>
      </w:pPr>
      <w:r w:rsidRPr="00913A04">
        <w:t>6.272</w:t>
      </w:r>
      <w:r w:rsidRPr="00913A04">
        <w:tab/>
      </w:r>
      <w:r w:rsidR="00BA6981" w:rsidRPr="00913A04">
        <w:rPr>
          <w:b/>
          <w:bCs/>
        </w:rPr>
        <w:t>Provide a clear pathway to citizenship to all children born in Estonia who would otherwise be stateless and further facilitate naturalization for stateless persons (Ireland</w:t>
      </w:r>
      <w:r w:rsidR="001C7D4A">
        <w:rPr>
          <w:b/>
          <w:bCs/>
        </w:rPr>
        <w:t>);</w:t>
      </w:r>
    </w:p>
    <w:p w14:paraId="686E1E0D" w14:textId="694464BB" w:rsidR="00CF586F" w:rsidRPr="00D57717" w:rsidRDefault="00913A04" w:rsidP="00B22D37">
      <w:pPr>
        <w:pStyle w:val="SingleTxtG"/>
        <w:tabs>
          <w:tab w:val="left" w:pos="2552"/>
        </w:tabs>
        <w:ind w:left="1701" w:hanging="6"/>
      </w:pPr>
      <w:r w:rsidRPr="00913A04">
        <w:t>6.273</w:t>
      </w:r>
      <w:r w:rsidRPr="00913A04">
        <w:tab/>
      </w:r>
      <w:r w:rsidR="00BA6981" w:rsidRPr="00913A04">
        <w:rPr>
          <w:b/>
          <w:bCs/>
        </w:rPr>
        <w:t>Strengthen social cohesion and integration policies, guaranteeing equitable access to services, inclusive education, employment and language learning for persons with disabilities and at risk of statelessness (Peru</w:t>
      </w:r>
      <w:r w:rsidR="001C7D4A">
        <w:rPr>
          <w:b/>
          <w:bCs/>
        </w:rPr>
        <w:t>);</w:t>
      </w:r>
    </w:p>
    <w:sectPr w:rsidR="00CF586F" w:rsidRPr="00D57717" w:rsidSect="00D57717">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D54D8" w14:textId="77777777" w:rsidR="00B64C2B" w:rsidRDefault="00B64C2B"/>
  </w:endnote>
  <w:endnote w:type="continuationSeparator" w:id="0">
    <w:p w14:paraId="48BFC7E6" w14:textId="77777777" w:rsidR="00B64C2B" w:rsidRDefault="00B64C2B"/>
  </w:endnote>
  <w:endnote w:type="continuationNotice" w:id="1">
    <w:p w14:paraId="2EF5FEAF" w14:textId="77777777" w:rsidR="00B64C2B" w:rsidRDefault="00B64C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0930" w14:textId="4A72BE2C" w:rsidR="00D57717" w:rsidRPr="00D57717" w:rsidRDefault="00D57717" w:rsidP="00D57717">
    <w:pPr>
      <w:pStyle w:val="Footer"/>
      <w:tabs>
        <w:tab w:val="right" w:pos="9638"/>
      </w:tabs>
      <w:rPr>
        <w:sz w:val="18"/>
      </w:rPr>
    </w:pPr>
    <w:r w:rsidRPr="00D57717">
      <w:rPr>
        <w:b/>
        <w:sz w:val="18"/>
      </w:rPr>
      <w:fldChar w:fldCharType="begin"/>
    </w:r>
    <w:r w:rsidRPr="00D57717">
      <w:rPr>
        <w:b/>
        <w:sz w:val="18"/>
      </w:rPr>
      <w:instrText xml:space="preserve"> PAGE  \* MERGEFORMAT </w:instrText>
    </w:r>
    <w:r w:rsidRPr="00D57717">
      <w:rPr>
        <w:b/>
        <w:sz w:val="18"/>
      </w:rPr>
      <w:fldChar w:fldCharType="separate"/>
    </w:r>
    <w:r w:rsidRPr="00D57717">
      <w:rPr>
        <w:b/>
        <w:noProof/>
        <w:sz w:val="18"/>
      </w:rPr>
      <w:t>2</w:t>
    </w:r>
    <w:r w:rsidRPr="00D57717">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CD03" w14:textId="777F186C" w:rsidR="00D57717" w:rsidRPr="00D57717" w:rsidRDefault="00D57717" w:rsidP="00D57717">
    <w:pPr>
      <w:pStyle w:val="Footer"/>
      <w:tabs>
        <w:tab w:val="right" w:pos="9638"/>
      </w:tabs>
      <w:rPr>
        <w:b/>
        <w:sz w:val="18"/>
      </w:rPr>
    </w:pPr>
    <w:r>
      <w:tab/>
    </w:r>
    <w:r w:rsidRPr="00D57717">
      <w:rPr>
        <w:b/>
        <w:sz w:val="18"/>
      </w:rPr>
      <w:fldChar w:fldCharType="begin"/>
    </w:r>
    <w:r w:rsidRPr="00D57717">
      <w:rPr>
        <w:b/>
        <w:sz w:val="18"/>
      </w:rPr>
      <w:instrText xml:space="preserve"> PAGE  \* MERGEFORMAT </w:instrText>
    </w:r>
    <w:r w:rsidRPr="00D57717">
      <w:rPr>
        <w:b/>
        <w:sz w:val="18"/>
      </w:rPr>
      <w:fldChar w:fldCharType="separate"/>
    </w:r>
    <w:r w:rsidRPr="00D57717">
      <w:rPr>
        <w:b/>
        <w:noProof/>
        <w:sz w:val="18"/>
      </w:rPr>
      <w:t>3</w:t>
    </w:r>
    <w:r w:rsidRPr="00D57717">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5F82A" w14:textId="77777777" w:rsidR="00B64C2B" w:rsidRPr="000B175B" w:rsidRDefault="00B64C2B" w:rsidP="000B175B">
      <w:pPr>
        <w:tabs>
          <w:tab w:val="right" w:pos="2155"/>
        </w:tabs>
        <w:spacing w:after="80"/>
        <w:ind w:left="680"/>
        <w:rPr>
          <w:u w:val="single"/>
        </w:rPr>
      </w:pPr>
      <w:r>
        <w:rPr>
          <w:u w:val="single"/>
        </w:rPr>
        <w:tab/>
      </w:r>
    </w:p>
  </w:footnote>
  <w:footnote w:type="continuationSeparator" w:id="0">
    <w:p w14:paraId="4D87FF3E" w14:textId="77777777" w:rsidR="00B64C2B" w:rsidRPr="00FC68B7" w:rsidRDefault="00B64C2B" w:rsidP="00FC68B7">
      <w:pPr>
        <w:tabs>
          <w:tab w:val="left" w:pos="2155"/>
        </w:tabs>
        <w:spacing w:after="80"/>
        <w:ind w:left="680"/>
        <w:rPr>
          <w:u w:val="single"/>
        </w:rPr>
      </w:pPr>
      <w:r>
        <w:rPr>
          <w:u w:val="single"/>
        </w:rPr>
        <w:tab/>
      </w:r>
    </w:p>
  </w:footnote>
  <w:footnote w:type="continuationNotice" w:id="1">
    <w:p w14:paraId="43572EA8" w14:textId="77777777" w:rsidR="00B64C2B" w:rsidRDefault="00B64C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03191" w14:textId="307A6163" w:rsidR="00D57717" w:rsidRPr="00D57717" w:rsidRDefault="00D57717">
    <w:pPr>
      <w:pStyle w:val="Header"/>
    </w:pPr>
    <w:fldSimple w:instr=" TITLE  \* MERGEFORMAT ">
      <w:r>
        <w:t>A/HRC/63/7</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F6EC" w14:textId="35E7FF57" w:rsidR="00D57717" w:rsidRPr="00D57717" w:rsidRDefault="00D57717" w:rsidP="00D57717">
    <w:pPr>
      <w:pStyle w:val="Header"/>
      <w:jc w:val="right"/>
    </w:pPr>
    <w:fldSimple w:instr=" TITLE  \* MERGEFORMAT ">
      <w:r>
        <w:t>A/HRC/63/7</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7" w15:restartNumberingAfterBreak="0">
    <w:nsid w:val="542F4567"/>
    <w:multiLevelType w:val="multilevel"/>
    <w:tmpl w:val="AA9495B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E86021"/>
    <w:multiLevelType w:val="hybridMultilevel"/>
    <w:tmpl w:val="260ACB84"/>
    <w:lvl w:ilvl="0" w:tplc="2D3CDB16">
      <w:start w:val="1"/>
      <w:numFmt w:val="decimal"/>
      <w:lvlText w:val="6.%1"/>
      <w:lvlJc w:val="left"/>
      <w:pPr>
        <w:ind w:left="2700" w:hanging="360"/>
      </w:pPr>
      <w:rPr>
        <w:rFonts w:hint="default"/>
        <w:b w:val="0"/>
        <w:bCs w:val="0"/>
      </w:rPr>
    </w:lvl>
    <w:lvl w:ilvl="1" w:tplc="20000019" w:tentative="1">
      <w:start w:val="1"/>
      <w:numFmt w:val="lowerLetter"/>
      <w:lvlText w:val="%2."/>
      <w:lvlJc w:val="left"/>
      <w:pPr>
        <w:ind w:left="3420" w:hanging="360"/>
      </w:pPr>
    </w:lvl>
    <w:lvl w:ilvl="2" w:tplc="2000001B" w:tentative="1">
      <w:start w:val="1"/>
      <w:numFmt w:val="lowerRoman"/>
      <w:lvlText w:val="%3."/>
      <w:lvlJc w:val="right"/>
      <w:pPr>
        <w:ind w:left="4140" w:hanging="180"/>
      </w:pPr>
    </w:lvl>
    <w:lvl w:ilvl="3" w:tplc="2000000F" w:tentative="1">
      <w:start w:val="1"/>
      <w:numFmt w:val="decimal"/>
      <w:lvlText w:val="%4."/>
      <w:lvlJc w:val="left"/>
      <w:pPr>
        <w:ind w:left="4860" w:hanging="360"/>
      </w:pPr>
    </w:lvl>
    <w:lvl w:ilvl="4" w:tplc="20000019" w:tentative="1">
      <w:start w:val="1"/>
      <w:numFmt w:val="lowerLetter"/>
      <w:lvlText w:val="%5."/>
      <w:lvlJc w:val="left"/>
      <w:pPr>
        <w:ind w:left="5580" w:hanging="360"/>
      </w:pPr>
    </w:lvl>
    <w:lvl w:ilvl="5" w:tplc="2000001B" w:tentative="1">
      <w:start w:val="1"/>
      <w:numFmt w:val="lowerRoman"/>
      <w:lvlText w:val="%6."/>
      <w:lvlJc w:val="right"/>
      <w:pPr>
        <w:ind w:left="6300" w:hanging="180"/>
      </w:pPr>
    </w:lvl>
    <w:lvl w:ilvl="6" w:tplc="2000000F" w:tentative="1">
      <w:start w:val="1"/>
      <w:numFmt w:val="decimal"/>
      <w:lvlText w:val="%7."/>
      <w:lvlJc w:val="left"/>
      <w:pPr>
        <w:ind w:left="7020" w:hanging="360"/>
      </w:pPr>
    </w:lvl>
    <w:lvl w:ilvl="7" w:tplc="20000019" w:tentative="1">
      <w:start w:val="1"/>
      <w:numFmt w:val="lowerLetter"/>
      <w:lvlText w:val="%8."/>
      <w:lvlJc w:val="left"/>
      <w:pPr>
        <w:ind w:left="7740" w:hanging="360"/>
      </w:pPr>
    </w:lvl>
    <w:lvl w:ilvl="8" w:tplc="2000001B" w:tentative="1">
      <w:start w:val="1"/>
      <w:numFmt w:val="lowerRoman"/>
      <w:lvlText w:val="%9."/>
      <w:lvlJc w:val="right"/>
      <w:pPr>
        <w:ind w:left="8460" w:hanging="180"/>
      </w:pPr>
    </w:lvl>
  </w:abstractNum>
  <w:abstractNum w:abstractNumId="9"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1" w15:restartNumberingAfterBreak="0">
    <w:nsid w:val="7AC6518F"/>
    <w:multiLevelType w:val="hybridMultilevel"/>
    <w:tmpl w:val="2954F7FC"/>
    <w:lvl w:ilvl="0" w:tplc="93B045FC">
      <w:start w:val="1"/>
      <w:numFmt w:val="decimal"/>
      <w:lvlText w:val="6.%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C825EF3"/>
    <w:multiLevelType w:val="hybridMultilevel"/>
    <w:tmpl w:val="ACAE3036"/>
    <w:lvl w:ilvl="0" w:tplc="93B045FC">
      <w:start w:val="1"/>
      <w:numFmt w:val="decimal"/>
      <w:lvlText w:val="6.%1"/>
      <w:lvlJc w:val="left"/>
      <w:pPr>
        <w:ind w:left="720"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59261471">
    <w:abstractNumId w:val="5"/>
  </w:num>
  <w:num w:numId="2" w16cid:durableId="763309915">
    <w:abstractNumId w:val="4"/>
  </w:num>
  <w:num w:numId="3" w16cid:durableId="1541432116">
    <w:abstractNumId w:val="10"/>
  </w:num>
  <w:num w:numId="4" w16cid:durableId="1741563152">
    <w:abstractNumId w:val="3"/>
  </w:num>
  <w:num w:numId="5" w16cid:durableId="1306349752">
    <w:abstractNumId w:val="0"/>
  </w:num>
  <w:num w:numId="6" w16cid:durableId="403381631">
    <w:abstractNumId w:val="1"/>
  </w:num>
  <w:num w:numId="7" w16cid:durableId="1674262613">
    <w:abstractNumId w:val="9"/>
  </w:num>
  <w:num w:numId="8" w16cid:durableId="72625184">
    <w:abstractNumId w:val="2"/>
  </w:num>
  <w:num w:numId="9" w16cid:durableId="282004003">
    <w:abstractNumId w:val="6"/>
  </w:num>
  <w:num w:numId="10" w16cid:durableId="311058666">
    <w:abstractNumId w:val="7"/>
  </w:num>
  <w:num w:numId="11" w16cid:durableId="716469662">
    <w:abstractNumId w:val="11"/>
  </w:num>
  <w:num w:numId="12" w16cid:durableId="757873737">
    <w:abstractNumId w:val="12"/>
  </w:num>
  <w:num w:numId="13" w16cid:durableId="2083259780">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fr-CH"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57717"/>
    <w:rsid w:val="00007F7F"/>
    <w:rsid w:val="00022DB5"/>
    <w:rsid w:val="000403D1"/>
    <w:rsid w:val="000449AA"/>
    <w:rsid w:val="00050F6B"/>
    <w:rsid w:val="0005222B"/>
    <w:rsid w:val="0005662A"/>
    <w:rsid w:val="000579D3"/>
    <w:rsid w:val="00072C8C"/>
    <w:rsid w:val="00073E70"/>
    <w:rsid w:val="000876EB"/>
    <w:rsid w:val="00091419"/>
    <w:rsid w:val="000931C0"/>
    <w:rsid w:val="00094AD9"/>
    <w:rsid w:val="000A12DC"/>
    <w:rsid w:val="000B175B"/>
    <w:rsid w:val="000B2851"/>
    <w:rsid w:val="000B3A0F"/>
    <w:rsid w:val="000B4A3B"/>
    <w:rsid w:val="000C59D8"/>
    <w:rsid w:val="000D1851"/>
    <w:rsid w:val="000E0415"/>
    <w:rsid w:val="000F5A5B"/>
    <w:rsid w:val="00146D32"/>
    <w:rsid w:val="001509BA"/>
    <w:rsid w:val="001B4B04"/>
    <w:rsid w:val="001C6663"/>
    <w:rsid w:val="001C7895"/>
    <w:rsid w:val="001C7D4A"/>
    <w:rsid w:val="001D26DF"/>
    <w:rsid w:val="001E2790"/>
    <w:rsid w:val="00211E0B"/>
    <w:rsid w:val="00211E72"/>
    <w:rsid w:val="00214047"/>
    <w:rsid w:val="0022130F"/>
    <w:rsid w:val="00237785"/>
    <w:rsid w:val="002410DD"/>
    <w:rsid w:val="00241466"/>
    <w:rsid w:val="00253D58"/>
    <w:rsid w:val="0027725F"/>
    <w:rsid w:val="002A7BAB"/>
    <w:rsid w:val="002C21F0"/>
    <w:rsid w:val="003107FA"/>
    <w:rsid w:val="003229D8"/>
    <w:rsid w:val="003314D1"/>
    <w:rsid w:val="00335A2F"/>
    <w:rsid w:val="00341937"/>
    <w:rsid w:val="0039277A"/>
    <w:rsid w:val="003972E0"/>
    <w:rsid w:val="003975ED"/>
    <w:rsid w:val="003C2CC4"/>
    <w:rsid w:val="003D4B23"/>
    <w:rsid w:val="003F244B"/>
    <w:rsid w:val="00424C80"/>
    <w:rsid w:val="004325CB"/>
    <w:rsid w:val="0044503A"/>
    <w:rsid w:val="00446DE4"/>
    <w:rsid w:val="00447761"/>
    <w:rsid w:val="004478FD"/>
    <w:rsid w:val="00451EC3"/>
    <w:rsid w:val="004704C5"/>
    <w:rsid w:val="004721B1"/>
    <w:rsid w:val="004859EC"/>
    <w:rsid w:val="00492997"/>
    <w:rsid w:val="00496A15"/>
    <w:rsid w:val="004B34D9"/>
    <w:rsid w:val="004B75D2"/>
    <w:rsid w:val="004C0FD2"/>
    <w:rsid w:val="004D1140"/>
    <w:rsid w:val="004D2A1D"/>
    <w:rsid w:val="004F55ED"/>
    <w:rsid w:val="0052176C"/>
    <w:rsid w:val="005261E5"/>
    <w:rsid w:val="005415C1"/>
    <w:rsid w:val="005420F2"/>
    <w:rsid w:val="00542574"/>
    <w:rsid w:val="005436AB"/>
    <w:rsid w:val="00546924"/>
    <w:rsid w:val="00546DBF"/>
    <w:rsid w:val="00553D76"/>
    <w:rsid w:val="005552B5"/>
    <w:rsid w:val="0056117B"/>
    <w:rsid w:val="00562621"/>
    <w:rsid w:val="00571365"/>
    <w:rsid w:val="00587663"/>
    <w:rsid w:val="005A0E16"/>
    <w:rsid w:val="005A1653"/>
    <w:rsid w:val="005B3DB3"/>
    <w:rsid w:val="005B6E48"/>
    <w:rsid w:val="005D53BE"/>
    <w:rsid w:val="005E1712"/>
    <w:rsid w:val="005F1040"/>
    <w:rsid w:val="00611FC4"/>
    <w:rsid w:val="006176FB"/>
    <w:rsid w:val="00640B26"/>
    <w:rsid w:val="00655B60"/>
    <w:rsid w:val="00670741"/>
    <w:rsid w:val="006920F0"/>
    <w:rsid w:val="00696BD6"/>
    <w:rsid w:val="006A098F"/>
    <w:rsid w:val="006A6B9D"/>
    <w:rsid w:val="006A7392"/>
    <w:rsid w:val="006B3189"/>
    <w:rsid w:val="006B7D65"/>
    <w:rsid w:val="006D6DA6"/>
    <w:rsid w:val="006E564B"/>
    <w:rsid w:val="006F13F0"/>
    <w:rsid w:val="006F5035"/>
    <w:rsid w:val="007065EB"/>
    <w:rsid w:val="007142FF"/>
    <w:rsid w:val="00720183"/>
    <w:rsid w:val="0072632A"/>
    <w:rsid w:val="0074200B"/>
    <w:rsid w:val="00754ED5"/>
    <w:rsid w:val="007A6296"/>
    <w:rsid w:val="007A79E4"/>
    <w:rsid w:val="007B6BA5"/>
    <w:rsid w:val="007C1B62"/>
    <w:rsid w:val="007C3390"/>
    <w:rsid w:val="007C4F4B"/>
    <w:rsid w:val="007D2CDC"/>
    <w:rsid w:val="007D5327"/>
    <w:rsid w:val="007F19E8"/>
    <w:rsid w:val="007F6611"/>
    <w:rsid w:val="008155C3"/>
    <w:rsid w:val="00815EC2"/>
    <w:rsid w:val="008175E9"/>
    <w:rsid w:val="0082243E"/>
    <w:rsid w:val="008242D7"/>
    <w:rsid w:val="00856CD2"/>
    <w:rsid w:val="00861BC6"/>
    <w:rsid w:val="00871FD5"/>
    <w:rsid w:val="008847BB"/>
    <w:rsid w:val="008979B1"/>
    <w:rsid w:val="008A5BF4"/>
    <w:rsid w:val="008A6B25"/>
    <w:rsid w:val="008A6C4F"/>
    <w:rsid w:val="008A6C9D"/>
    <w:rsid w:val="008C1E4D"/>
    <w:rsid w:val="008E0E46"/>
    <w:rsid w:val="00901CB3"/>
    <w:rsid w:val="0090452C"/>
    <w:rsid w:val="00907C3F"/>
    <w:rsid w:val="00913A04"/>
    <w:rsid w:val="0092237C"/>
    <w:rsid w:val="0093707B"/>
    <w:rsid w:val="009400EB"/>
    <w:rsid w:val="009427E3"/>
    <w:rsid w:val="00946575"/>
    <w:rsid w:val="00950E9A"/>
    <w:rsid w:val="00956D9B"/>
    <w:rsid w:val="00963CBA"/>
    <w:rsid w:val="009654B7"/>
    <w:rsid w:val="00991261"/>
    <w:rsid w:val="009A0B83"/>
    <w:rsid w:val="009B3800"/>
    <w:rsid w:val="009D22AC"/>
    <w:rsid w:val="009D50DB"/>
    <w:rsid w:val="009E1C4E"/>
    <w:rsid w:val="00A0036A"/>
    <w:rsid w:val="00A05E0B"/>
    <w:rsid w:val="00A1427D"/>
    <w:rsid w:val="00A4634F"/>
    <w:rsid w:val="00A51CF3"/>
    <w:rsid w:val="00A72F22"/>
    <w:rsid w:val="00A73D32"/>
    <w:rsid w:val="00A748A6"/>
    <w:rsid w:val="00A879A4"/>
    <w:rsid w:val="00A87E95"/>
    <w:rsid w:val="00A92E29"/>
    <w:rsid w:val="00AC5AE2"/>
    <w:rsid w:val="00AD09E9"/>
    <w:rsid w:val="00AF0576"/>
    <w:rsid w:val="00AF30D3"/>
    <w:rsid w:val="00AF3829"/>
    <w:rsid w:val="00B0157F"/>
    <w:rsid w:val="00B037F0"/>
    <w:rsid w:val="00B22D37"/>
    <w:rsid w:val="00B2327D"/>
    <w:rsid w:val="00B2392E"/>
    <w:rsid w:val="00B24141"/>
    <w:rsid w:val="00B2718F"/>
    <w:rsid w:val="00B30179"/>
    <w:rsid w:val="00B3317B"/>
    <w:rsid w:val="00B334DC"/>
    <w:rsid w:val="00B3631A"/>
    <w:rsid w:val="00B53013"/>
    <w:rsid w:val="00B64C2B"/>
    <w:rsid w:val="00B67F5E"/>
    <w:rsid w:val="00B73E65"/>
    <w:rsid w:val="00B81E12"/>
    <w:rsid w:val="00B87110"/>
    <w:rsid w:val="00B97FA8"/>
    <w:rsid w:val="00BA6981"/>
    <w:rsid w:val="00BC1385"/>
    <w:rsid w:val="00BC74E9"/>
    <w:rsid w:val="00BD3F78"/>
    <w:rsid w:val="00BE618E"/>
    <w:rsid w:val="00BE655C"/>
    <w:rsid w:val="00BF3903"/>
    <w:rsid w:val="00C217E7"/>
    <w:rsid w:val="00C23701"/>
    <w:rsid w:val="00C24693"/>
    <w:rsid w:val="00C35F0B"/>
    <w:rsid w:val="00C463DD"/>
    <w:rsid w:val="00C64458"/>
    <w:rsid w:val="00C745C3"/>
    <w:rsid w:val="00CA2A58"/>
    <w:rsid w:val="00CC0B55"/>
    <w:rsid w:val="00CD6995"/>
    <w:rsid w:val="00CE4A8F"/>
    <w:rsid w:val="00CF0214"/>
    <w:rsid w:val="00CF586F"/>
    <w:rsid w:val="00CF7D43"/>
    <w:rsid w:val="00D11129"/>
    <w:rsid w:val="00D2031B"/>
    <w:rsid w:val="00D22332"/>
    <w:rsid w:val="00D25FE2"/>
    <w:rsid w:val="00D43252"/>
    <w:rsid w:val="00D550F9"/>
    <w:rsid w:val="00D572B0"/>
    <w:rsid w:val="00D57717"/>
    <w:rsid w:val="00D62E90"/>
    <w:rsid w:val="00D76BE5"/>
    <w:rsid w:val="00D946ED"/>
    <w:rsid w:val="00D978C6"/>
    <w:rsid w:val="00DA67AD"/>
    <w:rsid w:val="00DB18CE"/>
    <w:rsid w:val="00DB5566"/>
    <w:rsid w:val="00DE3EC0"/>
    <w:rsid w:val="00E01EB5"/>
    <w:rsid w:val="00E11593"/>
    <w:rsid w:val="00E12B6B"/>
    <w:rsid w:val="00E130AB"/>
    <w:rsid w:val="00E438D9"/>
    <w:rsid w:val="00E511D8"/>
    <w:rsid w:val="00E5644E"/>
    <w:rsid w:val="00E56C92"/>
    <w:rsid w:val="00E7260F"/>
    <w:rsid w:val="00E806EE"/>
    <w:rsid w:val="00E96630"/>
    <w:rsid w:val="00EB0FB9"/>
    <w:rsid w:val="00ED0CA9"/>
    <w:rsid w:val="00ED7A2A"/>
    <w:rsid w:val="00EF1D7F"/>
    <w:rsid w:val="00EF5BDB"/>
    <w:rsid w:val="00F07FD9"/>
    <w:rsid w:val="00F23933"/>
    <w:rsid w:val="00F24119"/>
    <w:rsid w:val="00F24898"/>
    <w:rsid w:val="00F40E75"/>
    <w:rsid w:val="00F42CD9"/>
    <w:rsid w:val="00F52936"/>
    <w:rsid w:val="00F54083"/>
    <w:rsid w:val="00F677CB"/>
    <w:rsid w:val="00F67B04"/>
    <w:rsid w:val="00FA7DF3"/>
    <w:rsid w:val="00FC68B7"/>
    <w:rsid w:val="00FD7C12"/>
    <w:rsid w:val="00FF53A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809CA"/>
  <w15:docId w15:val="{8DD9957A-7B7F-4622-8C24-1A5AF5DB8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BA6981"/>
    <w:rPr>
      <w:sz w:val="18"/>
      <w:lang w:val="en-GB" w:eastAsia="en-US"/>
    </w:rPr>
  </w:style>
  <w:style w:type="paragraph" w:styleId="CommentText">
    <w:name w:val="annotation text"/>
    <w:basedOn w:val="Normal"/>
    <w:link w:val="CommentTextChar"/>
    <w:semiHidden/>
    <w:rsid w:val="00BA6981"/>
    <w:pPr>
      <w:suppressAutoHyphens w:val="0"/>
      <w:spacing w:line="240" w:lineRule="auto"/>
    </w:pPr>
    <w:rPr>
      <w:rFonts w:eastAsia="SimSun"/>
      <w:spacing w:val="4"/>
      <w:w w:val="103"/>
      <w:kern w:val="14"/>
      <w:lang w:val="en-US" w:eastAsia="zh-CN"/>
    </w:rPr>
  </w:style>
  <w:style w:type="character" w:customStyle="1" w:styleId="CommentTextChar">
    <w:name w:val="Comment Text Char"/>
    <w:basedOn w:val="DefaultParagraphFont"/>
    <w:link w:val="CommentText"/>
    <w:semiHidden/>
    <w:rsid w:val="00BA6981"/>
    <w:rPr>
      <w:rFonts w:eastAsia="SimSun"/>
      <w:spacing w:val="4"/>
      <w:w w:val="103"/>
      <w:kern w:val="14"/>
      <w:lang w:val="en-US" w:eastAsia="zh-CN"/>
    </w:rPr>
  </w:style>
  <w:style w:type="character" w:styleId="CommentReference">
    <w:name w:val="annotation reference"/>
    <w:rsid w:val="00BA6981"/>
    <w:rPr>
      <w:sz w:val="16"/>
      <w:szCs w:val="16"/>
    </w:rPr>
  </w:style>
  <w:style w:type="paragraph" w:styleId="Revision">
    <w:name w:val="Revision"/>
    <w:hidden/>
    <w:uiPriority w:val="99"/>
    <w:semiHidden/>
    <w:rsid w:val="00D946ED"/>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B6F8488A85204EAC641A97C4584B1F" ma:contentTypeVersion="1" ma:contentTypeDescription="Create a new document." ma:contentTypeScope="" ma:versionID="815f153bb0bb1dffb6b23888463cdaf1">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06C854-CC6D-4AC6-AC00-1A6BE700DC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ABA15D-25DD-478C-BAFD-792069546790}">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2880332C-D8E6-448C-939F-9DC49234098E}">
  <ds:schemaRefs>
    <ds:schemaRef ds:uri="http://schemas.microsoft.com/sharepoint/v3/contenttype/forms"/>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3</TotalTime>
  <Pages>16</Pages>
  <Words>7189</Words>
  <Characters>40982</Characters>
  <Application>Microsoft Office Word</Application>
  <DocSecurity>0</DocSecurity>
  <Lines>341</Lines>
  <Paragraphs>96</Paragraphs>
  <ScaleCrop>false</ScaleCrop>
  <HeadingPairs>
    <vt:vector size="2" baseType="variant">
      <vt:variant>
        <vt:lpstr>Titre</vt:lpstr>
      </vt:variant>
      <vt:variant>
        <vt:i4>1</vt:i4>
      </vt:variant>
    </vt:vector>
  </HeadingPairs>
  <TitlesOfParts>
    <vt:vector size="1" baseType="lpstr">
      <vt:lpstr/>
    </vt:vector>
  </TitlesOfParts>
  <Company>CSD</Company>
  <LinksUpToDate>false</LinksUpToDate>
  <CharactersWithSpaces>48075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A/HRC/63/7</dc:title>
  <dc:creator>Adesa Mae Delor</dc:creator>
  <cp:lastModifiedBy>Anshu Uppal</cp:lastModifiedBy>
  <cp:revision>7</cp:revision>
  <cp:lastPrinted>2008-01-29T08:30:00Z</cp:lastPrinted>
  <dcterms:created xsi:type="dcterms:W3CDTF">2026-05-08T08:21:00Z</dcterms:created>
  <dcterms:modified xsi:type="dcterms:W3CDTF">2026-05-19T13:44:00Z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0x01010021B6F8488A85204EAC641A97C4584B1F</vt:lpwstr>
  </property>
</Properties>
</file>